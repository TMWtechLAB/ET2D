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A97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3600" behindDoc="0" locked="0" layoutInCell="1" allowOverlap="1" wp14:anchorId="17FE3898" wp14:editId="0ECDEB20">
            <wp:simplePos x="0" y="0"/>
            <wp:positionH relativeFrom="column">
              <wp:posOffset>-493394</wp:posOffset>
            </wp:positionH>
            <wp:positionV relativeFrom="paragraph">
              <wp:posOffset>-282451</wp:posOffset>
            </wp:positionV>
            <wp:extent cx="2485390" cy="333375"/>
            <wp:effectExtent l="19050" t="209550" r="0" b="161925"/>
            <wp:wrapNone/>
            <wp:docPr id="25" name="Grafik 25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2576" behindDoc="0" locked="0" layoutInCell="1" allowOverlap="1" wp14:anchorId="3667512B" wp14:editId="34A1A8A7">
            <wp:simplePos x="0" y="0"/>
            <wp:positionH relativeFrom="margin">
              <wp:posOffset>5244976</wp:posOffset>
            </wp:positionH>
            <wp:positionV relativeFrom="paragraph">
              <wp:posOffset>-646644</wp:posOffset>
            </wp:positionV>
            <wp:extent cx="1074420" cy="10744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Black" w:hAnsi="Sofia Pro Black"/>
          <w:sz w:val="26"/>
          <w:szCs w:val="26"/>
          <w:lang w:val="en-GB"/>
        </w:rPr>
        <w:t>LASER-ENGRAVING A KEYCHAIN</w:t>
      </w:r>
      <w:r w:rsidR="00A56437" w:rsidRPr="006713D6">
        <w:rPr>
          <w:rFonts w:ascii="Sofia Pro Black" w:hAnsi="Sofia Pro Black"/>
          <w:sz w:val="26"/>
          <w:szCs w:val="26"/>
          <w:lang w:val="en-GB"/>
        </w:rPr>
        <w:t xml:space="preserve"> </w:t>
      </w:r>
    </w:p>
    <w:p w:rsidR="00BF11A1" w:rsidRPr="006713D6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</w:p>
    <w:p w:rsidR="00951A97" w:rsidRPr="006713D6" w:rsidRDefault="000D0A64" w:rsidP="00951A97">
      <w:p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In this tutorial you learn to design a keychain with your name on it. Once you are done with the design, we will help you to cut and engrave your keychain from a piece of plywood using a real laser cutter!</w:t>
      </w:r>
    </w:p>
    <w:p w:rsidR="00951A97" w:rsidRPr="00432AF8" w:rsidRDefault="00BF11A1" w:rsidP="00951A97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>
        <w:rPr>
          <w:rFonts w:ascii="Sofia Pro Bold" w:hAnsi="Sofia Pro Bold"/>
          <w:lang w:val="de-DE"/>
        </w:rPr>
        <w:t>Overview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1A97" w:rsidRPr="006713D6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3C7B0B4" wp14:editId="4ED2D3A3">
                  <wp:extent cx="2667000" cy="166687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962" cy="16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2D65D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First you draw your keychain in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 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>“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Inkscape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>”</w:t>
            </w:r>
            <w:r w:rsidR="00951A97"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81F74CE" wp14:editId="09D0B9D6">
                  <wp:extent cx="2644775" cy="1762017"/>
                  <wp:effectExtent l="0" t="0" r="317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462" cy="176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You can decide what shape you want it to be and what you want to have on it.</w:t>
            </w:r>
          </w:p>
          <w:p w:rsidR="00951A97" w:rsidRPr="00A56437" w:rsidRDefault="00951A9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</w:p>
        </w:tc>
      </w:tr>
      <w:tr w:rsidR="00951A97" w:rsidRPr="006713D6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B084839" wp14:editId="17C77E9D">
                  <wp:extent cx="2651760" cy="16573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177" cy="165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2D65D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Then we will </w:t>
            </w:r>
            <w:r w:rsidR="002D65D7">
              <w:rPr>
                <w:rFonts w:ascii="Sofia Pro Regular" w:hAnsi="Sofia Pro Regular"/>
                <w:sz w:val="18"/>
                <w:szCs w:val="18"/>
                <w:lang w:val="en-GB"/>
              </w:rPr>
              <w:t xml:space="preserve">help you to </w:t>
            </w: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send the file to the laser cutter.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2477A6FE" wp14:editId="1D4E1918">
                  <wp:extent cx="2644937" cy="1762125"/>
                  <wp:effectExtent l="0" t="0" r="317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68" cy="177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A56437" w:rsidRDefault="00A56437" w:rsidP="00951A97">
            <w:pPr>
              <w:rPr>
                <w:rFonts w:ascii="Sofia Pro Regular" w:hAnsi="Sofia Pro Regular"/>
                <w:sz w:val="18"/>
                <w:szCs w:val="18"/>
                <w:lang w:val="en-GB"/>
              </w:rPr>
            </w:pPr>
            <w:r w:rsidRPr="00A56437">
              <w:rPr>
                <w:rFonts w:ascii="Sofia Pro Regular" w:hAnsi="Sofia Pro Regular"/>
                <w:sz w:val="18"/>
                <w:szCs w:val="18"/>
                <w:lang w:val="en-GB"/>
              </w:rPr>
              <w:t>In the end you get your own laser-engraved keychain that you can take home!</w:t>
            </w:r>
          </w:p>
          <w:p w:rsidR="00951A97" w:rsidRPr="00A56437" w:rsidRDefault="00951A97" w:rsidP="00951A97">
            <w:pPr>
              <w:rPr>
                <w:rFonts w:ascii="Sofia Pro Regular" w:hAnsi="Sofia Pro Regular"/>
                <w:lang w:val="en-GB"/>
              </w:rPr>
            </w:pPr>
          </w:p>
        </w:tc>
      </w:tr>
    </w:tbl>
    <w:p w:rsidR="00951A97" w:rsidRPr="00BF11A1" w:rsidRDefault="00A56437" w:rsidP="00951A97">
      <w:pPr>
        <w:spacing w:before="120" w:after="120"/>
        <w:rPr>
          <w:rFonts w:ascii="Sofia Pro Regular" w:hAnsi="Sofia Pro Regular"/>
          <w:b/>
          <w:lang w:val="de-DE"/>
        </w:rPr>
      </w:pPr>
      <w:r w:rsidRPr="00BF11A1">
        <w:rPr>
          <w:rFonts w:ascii="Sofia Pro Regular" w:hAnsi="Sofia Pro Regular"/>
          <w:b/>
          <w:lang w:val="de-DE"/>
        </w:rPr>
        <w:t>Drawing the basic shape</w:t>
      </w:r>
      <w:r w:rsidR="00951A97" w:rsidRPr="00BF11A1">
        <w:rPr>
          <w:rFonts w:ascii="Sofia Pro Regular" w:hAnsi="Sofia Pro Regular"/>
          <w:b/>
          <w:lang w:val="de-DE"/>
        </w:rPr>
        <w:t xml:space="preserve">: </w:t>
      </w:r>
    </w:p>
    <w:p w:rsidR="00870D4B" w:rsidRPr="00A56437" w:rsidRDefault="00A56437" w:rsidP="005932C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56437">
        <w:rPr>
          <w:rFonts w:ascii="Sofia Pro Regular" w:hAnsi="Sofia Pro Regular"/>
          <w:noProof/>
          <w:lang w:val="en-GB" w:eastAsia="de-AT"/>
        </w:rPr>
        <w:t>Open the app</w:t>
      </w:r>
      <w:r w:rsidR="00080B41" w:rsidRPr="00A56437">
        <w:rPr>
          <w:rFonts w:ascii="Sofia Pro Regular" w:hAnsi="Sofia Pro Regular"/>
          <w:lang w:val="en-GB"/>
        </w:rPr>
        <w:t xml:space="preserve"> “Inkscape“</w:t>
      </w:r>
      <w:r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Arial" w:hAnsi="Arial" w:cs="Arial"/>
          <w:noProof/>
          <w:color w:val="FFFFFF"/>
          <w:position w:val="-6"/>
          <w:sz w:val="20"/>
          <w:szCs w:val="20"/>
          <w:lang w:eastAsia="de-AT"/>
        </w:rPr>
        <w:drawing>
          <wp:inline distT="0" distB="0" distL="0" distR="0" wp14:anchorId="77F9A0B2" wp14:editId="3E96BD48">
            <wp:extent cx="256540" cy="254635"/>
            <wp:effectExtent l="0" t="0" r="0" b="0"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2C9" w:rsidRPr="00A56437">
        <w:rPr>
          <w:rFonts w:ascii="Sofia Pro Regular" w:hAnsi="Sofia Pro Regular"/>
          <w:lang w:val="en-GB"/>
        </w:rPr>
        <w:br/>
      </w:r>
      <w:r w:rsidRPr="00A56437">
        <w:rPr>
          <w:rFonts w:ascii="Sofia Pro Regular" w:hAnsi="Sofia Pro Regular"/>
          <w:lang w:val="en-GB"/>
        </w:rPr>
        <w:t>It should show you a blank</w:t>
      </w:r>
      <w:r w:rsidR="00080B41" w:rsidRPr="00A56437">
        <w:rPr>
          <w:rFonts w:ascii="Sofia Pro Regular" w:hAnsi="Sofia Pro Regular"/>
          <w:lang w:val="en-GB"/>
        </w:rPr>
        <w:t xml:space="preserve"> DIN A4</w:t>
      </w:r>
      <w:r w:rsidRPr="00A56437">
        <w:rPr>
          <w:rFonts w:ascii="Sofia Pro Regular" w:hAnsi="Sofia Pro Regular"/>
          <w:lang w:val="en-GB"/>
        </w:rPr>
        <w:t xml:space="preserve"> page</w:t>
      </w:r>
      <w:r w:rsidR="002442E1" w:rsidRPr="00A56437">
        <w:rPr>
          <w:rFonts w:ascii="Sofia Pro Regular" w:hAnsi="Sofia Pro Regular"/>
          <w:lang w:val="en-GB"/>
        </w:rPr>
        <w:t>.</w:t>
      </w:r>
    </w:p>
    <w:p w:rsidR="005932C9" w:rsidRDefault="00A56437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A56437">
        <w:rPr>
          <w:rFonts w:ascii="Sofia Pro Regular" w:hAnsi="Sofia Pro Regular"/>
          <w:lang w:val="en-GB"/>
        </w:rPr>
        <w:t>Left-click the rectangle tool</w:t>
      </w:r>
      <w:r w:rsidR="00080B41" w:rsidRPr="00A56437"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DF44024" wp14:editId="6E4D5734">
            <wp:extent cx="323850" cy="27313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1"/>
                    <a:stretch/>
                  </pic:blipFill>
                  <pic:spPr bwMode="auto">
                    <a:xfrm>
                      <a:off x="0" y="0"/>
                      <a:ext cx="323850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437">
        <w:rPr>
          <w:rFonts w:ascii="Sofia Pro Regular" w:hAnsi="Sofia Pro Regular"/>
          <w:lang w:val="en-GB"/>
        </w:rPr>
        <w:t>and use the mouse to draw the outer shape of your keychain.</w:t>
      </w:r>
      <w:r>
        <w:rPr>
          <w:rFonts w:ascii="Sofia Pro Regular" w:hAnsi="Sofia Pro Regular"/>
          <w:lang w:val="en-GB"/>
        </w:rPr>
        <w:t xml:space="preserve"> </w:t>
      </w:r>
      <w:r w:rsidRPr="00A56437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>ize doesn’t matter yet.</w:t>
      </w:r>
    </w:p>
    <w:p w:rsidR="005932C9" w:rsidRPr="009331E3" w:rsidRDefault="009331E3" w:rsidP="000B7850">
      <w:pPr>
        <w:ind w:left="720"/>
        <w:rPr>
          <w:rFonts w:ascii="Sofia Pro Regular" w:hAnsi="Sofia Pro Regular"/>
          <w:i/>
          <w:lang w:val="en-GB"/>
        </w:rPr>
      </w:pPr>
      <w:r w:rsidRPr="009331E3">
        <w:rPr>
          <w:rFonts w:ascii="Sofia Pro Regular" w:hAnsi="Sofia Pro Regular"/>
          <w:i/>
          <w:lang w:val="en-GB"/>
        </w:rPr>
        <w:t>Pro-</w:t>
      </w:r>
      <w:r w:rsidR="00A56437" w:rsidRPr="009331E3">
        <w:rPr>
          <w:rFonts w:ascii="Sofia Pro Regular" w:hAnsi="Sofia Pro Regular"/>
          <w:i/>
          <w:lang w:val="en-GB"/>
        </w:rPr>
        <w:t xml:space="preserve">tip: If you want, you can also make your key chain round, star-shaped or </w:t>
      </w:r>
      <w:r w:rsidR="00EE548A" w:rsidRPr="009331E3">
        <w:rPr>
          <w:rFonts w:ascii="Sofia Pro Regular" w:hAnsi="Sofia Pro Regular"/>
          <w:i/>
          <w:lang w:val="en-GB"/>
        </w:rPr>
        <w:t>any other shape</w:t>
      </w:r>
      <w:r w:rsidR="00A56437" w:rsidRPr="009331E3">
        <w:rPr>
          <w:rFonts w:ascii="Sofia Pro Regular" w:hAnsi="Sofia Pro Regular"/>
          <w:i/>
          <w:lang w:val="en-GB"/>
        </w:rPr>
        <w:t>.</w:t>
      </w:r>
      <w:bookmarkStart w:id="0" w:name="_GoBack"/>
      <w:bookmarkEnd w:id="0"/>
    </w:p>
    <w:p w:rsidR="002442E1" w:rsidRPr="00A56437" w:rsidRDefault="002442E1" w:rsidP="002442E1">
      <w:pPr>
        <w:rPr>
          <w:rFonts w:ascii="Sofia Pro Regular" w:hAnsi="Sofia Pro Regular"/>
          <w:lang w:val="en-GB"/>
        </w:rPr>
      </w:pPr>
    </w:p>
    <w:p w:rsidR="009F6D45" w:rsidRPr="00514BA3" w:rsidRDefault="005932C9" w:rsidP="00514BA3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962025</wp:posOffset>
            </wp:positionV>
            <wp:extent cx="5172075" cy="753745"/>
            <wp:effectExtent l="0" t="0" r="9525" b="825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48A" w:rsidRPr="00EE548A">
        <w:rPr>
          <w:rFonts w:ascii="Sofia Pro Regular" w:hAnsi="Sofia Pro Regular"/>
          <w:lang w:val="en-GB"/>
        </w:rPr>
        <w:t>Click the arrow tool</w:t>
      </w:r>
      <w:r w:rsidR="00C156B0" w:rsidRPr="00EE548A">
        <w:rPr>
          <w:rFonts w:ascii="Sofia Pro Regular" w:hAnsi="Sofia Pro Regular"/>
          <w:lang w:val="en-GB"/>
        </w:rPr>
        <w:t xml:space="preserve">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>
            <wp:extent cx="228600" cy="22187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scape_pfeilwerkzeu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1" cy="2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6B" w:rsidRP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and select your shape by left-clicking it once</w:t>
      </w:r>
      <w:r w:rsidR="00FC2B6B" w:rsidRPr="00EE548A">
        <w:rPr>
          <w:rFonts w:ascii="Sofia Pro Regular" w:hAnsi="Sofia Pro Regular"/>
          <w:lang w:val="en-GB"/>
        </w:rPr>
        <w:t>.</w:t>
      </w:r>
      <w:r w:rsid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Now you can use the fields „B“ (width) and „H“ (height) above the drawing to set the size of your keychain, e.</w:t>
      </w:r>
      <w:r w:rsidR="00EE548A">
        <w:rPr>
          <w:rFonts w:ascii="Sofia Pro Regular" w:hAnsi="Sofia Pro Regular"/>
          <w:lang w:val="en-GB"/>
        </w:rPr>
        <w:t xml:space="preserve">g. 20x50 mm. </w:t>
      </w:r>
      <w:r w:rsidR="00514BA3" w:rsidRPr="00514BA3">
        <w:rPr>
          <w:rFonts w:ascii="Sofia Pro Regular" w:hAnsi="Sofia Pro Regular"/>
          <w:lang w:val="en-GB"/>
        </w:rPr>
        <w:t>Make sure the right measurement unit is selected (mm or cm)!</w:t>
      </w:r>
    </w:p>
    <w:p w:rsidR="00BE31CA" w:rsidRPr="00514BA3" w:rsidRDefault="00514BA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0E804CB4" wp14:editId="6B0B5AC6">
            <wp:simplePos x="0" y="0"/>
            <wp:positionH relativeFrom="margin">
              <wp:posOffset>1138555</wp:posOffset>
            </wp:positionH>
            <wp:positionV relativeFrom="paragraph">
              <wp:posOffset>1256665</wp:posOffset>
            </wp:positionV>
            <wp:extent cx="3981450" cy="781685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BA3">
        <w:rPr>
          <w:rFonts w:ascii="Sofia Pro Regular" w:hAnsi="Sofia Pro Regular"/>
          <w:lang w:val="en-GB"/>
        </w:rPr>
        <w:t xml:space="preserve">If you double-click your shape with the arrow tool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49F5C84">
            <wp:extent cx="231775" cy="2197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31CA" w:rsidRPr="00514BA3">
        <w:rPr>
          <w:rFonts w:ascii="Sofia Pro Regular" w:hAnsi="Sofia Pro Regular"/>
          <w:lang w:val="en-GB"/>
        </w:rPr>
        <w:t xml:space="preserve"> </w:t>
      </w:r>
      <w:r w:rsidRPr="00514BA3">
        <w:rPr>
          <w:rFonts w:ascii="Sofia Pro Regular" w:hAnsi="Sofia Pro Regular"/>
          <w:lang w:val="en-GB"/>
        </w:rPr>
        <w:t>you can use the</w:t>
      </w:r>
      <w:r w:rsidR="00BE31CA" w:rsidRPr="00514BA3">
        <w:rPr>
          <w:rFonts w:ascii="Sofia Pro Regular" w:hAnsi="Sofia Pro Regular"/>
          <w:lang w:val="en-GB"/>
        </w:rPr>
        <w:t xml:space="preserve"> „Rx“ </w:t>
      </w:r>
      <w:r>
        <w:rPr>
          <w:rFonts w:ascii="Sofia Pro Regular" w:hAnsi="Sofia Pro Regular"/>
          <w:lang w:val="en-GB"/>
        </w:rPr>
        <w:t>and</w:t>
      </w:r>
      <w:r w:rsidR="00BE31CA" w:rsidRPr="00514BA3">
        <w:rPr>
          <w:rFonts w:ascii="Sofia Pro Regular" w:hAnsi="Sofia Pro Regular"/>
          <w:lang w:val="en-GB"/>
        </w:rPr>
        <w:t xml:space="preserve"> „Ry“ </w:t>
      </w:r>
      <w:r>
        <w:rPr>
          <w:rFonts w:ascii="Sofia Pro Regular" w:hAnsi="Sofia Pro Regular"/>
          <w:lang w:val="en-GB"/>
        </w:rPr>
        <w:t>fields to round its corners. You can also try entering different values for x and y!</w:t>
      </w:r>
      <w:r w:rsidR="00BE31CA" w:rsidRPr="00514BA3">
        <w:rPr>
          <w:rFonts w:ascii="Sofia Pro Regular" w:hAnsi="Sofia Pro Regular"/>
          <w:lang w:val="en-GB"/>
        </w:rPr>
        <w:br/>
      </w:r>
    </w:p>
    <w:p w:rsidR="00BE31CA" w:rsidRPr="00514BA3" w:rsidRDefault="00BE31CA" w:rsidP="00BE31CA">
      <w:pPr>
        <w:ind w:left="720"/>
        <w:rPr>
          <w:rFonts w:ascii="Sofia Pro Regular" w:hAnsi="Sofia Pro Regular"/>
          <w:lang w:val="en-GB"/>
        </w:rPr>
      </w:pPr>
    </w:p>
    <w:p w:rsidR="000B7850" w:rsidRPr="00514BA3" w:rsidRDefault="000B7850" w:rsidP="001E53F0">
      <w:pPr>
        <w:rPr>
          <w:rFonts w:ascii="Sofia Pro Regular" w:hAnsi="Sofia Pro Regular"/>
          <w:lang w:val="en-GB"/>
        </w:rPr>
      </w:pPr>
    </w:p>
    <w:p w:rsidR="002442E1" w:rsidRPr="009331E3" w:rsidRDefault="00AC3B4B" w:rsidP="002442E1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E53F0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957580</wp:posOffset>
            </wp:positionH>
            <wp:positionV relativeFrom="paragraph">
              <wp:posOffset>698500</wp:posOffset>
            </wp:positionV>
            <wp:extent cx="3870960" cy="739140"/>
            <wp:effectExtent l="0" t="0" r="0" b="381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949" w:rsidRPr="00156949">
        <w:rPr>
          <w:rFonts w:ascii="Sofia Pro Regular" w:hAnsi="Sofia Pro Regular"/>
          <w:lang w:val="en-GB"/>
        </w:rPr>
        <w:t>The laser cutter is set to cut red lines and engrave anything that’s black.</w:t>
      </w:r>
      <w:r w:rsidR="00156949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Select red by holding down </w:t>
      </w:r>
      <w:r w:rsidR="00BF11A1">
        <w:rPr>
          <w:rFonts w:ascii="Sofia Pro Regular" w:hAnsi="Sofia Pro Regular"/>
          <w:lang w:val="en-GB"/>
        </w:rPr>
        <w:t xml:space="preserve">the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A1">
        <w:rPr>
          <w:rFonts w:ascii="Sofia Pro Regular" w:hAnsi="Sofia Pro Regular"/>
          <w:lang w:val="en-GB"/>
        </w:rPr>
        <w:t>-key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and clicking red in the bottom-left corner. </w:t>
      </w:r>
      <w:r>
        <w:rPr>
          <w:rFonts w:ascii="Sofia Pro Regular" w:hAnsi="Sofia Pro Regular"/>
          <w:lang w:val="en-GB"/>
        </w:rPr>
        <w:t>If your shape is filled with colour, click the red X on white background (“No fill”).</w:t>
      </w:r>
      <w:r w:rsidRPr="00AC3B4B">
        <w:rPr>
          <w:rFonts w:ascii="Sofia Pro Regular" w:hAnsi="Sofia Pro Regular"/>
          <w:lang w:val="en-GB"/>
        </w:rPr>
        <w:t xml:space="preserve"> </w:t>
      </w:r>
      <w:r w:rsidR="00540ED7" w:rsidRPr="00AC3B4B">
        <w:rPr>
          <w:rFonts w:ascii="Sofia Pro Regular" w:hAnsi="Sofia Pro Regular"/>
          <w:lang w:val="en-GB"/>
        </w:rPr>
        <w:br/>
      </w:r>
    </w:p>
    <w:p w:rsidR="00BE31CA" w:rsidRPr="001A4203" w:rsidRDefault="001A420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4203">
        <w:rPr>
          <w:rFonts w:ascii="Sofia Pro Regular" w:hAnsi="Sofia Pro Regular"/>
          <w:lang w:val="en-GB"/>
        </w:rPr>
        <w:t xml:space="preserve">If lines are too wide, the laser cutter will not cut them. </w:t>
      </w:r>
      <w:r>
        <w:rPr>
          <w:rFonts w:ascii="Sofia Pro Regular" w:hAnsi="Sofia Pro Regular"/>
          <w:lang w:val="en-GB"/>
        </w:rPr>
        <w:t xml:space="preserve">Set the stroke width by selecting your shape and pressing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C156B0" w:rsidRPr="001A4203">
        <w:rPr>
          <w:rFonts w:ascii="Sofia Pro Regular" w:hAnsi="Sofia Pro Regular"/>
          <w:lang w:val="en-GB"/>
        </w:rPr>
        <w:t>+</w:t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6B0" w:rsidRPr="001A4203">
        <w:rPr>
          <w:rFonts w:ascii="Sofia Pro Regular" w:hAnsi="Sofia Pro Regular"/>
          <w:lang w:val="en-GB"/>
        </w:rPr>
        <w:t xml:space="preserve"> + </w:t>
      </w:r>
      <w:r w:rsidR="002C3E8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DB9015A" wp14:editId="5D758A79">
            <wp:extent cx="212000" cy="21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_bi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41" w:rsidRPr="001A4203">
        <w:rPr>
          <w:rFonts w:ascii="Sofia Pro Regular" w:hAnsi="Sofia Pro Regular"/>
          <w:lang w:val="en-GB"/>
        </w:rPr>
        <w:t xml:space="preserve">. </w:t>
      </w:r>
      <w:r w:rsidRPr="001A4203">
        <w:rPr>
          <w:rFonts w:ascii="Sofia Pro Regular" w:hAnsi="Sofia Pro Regular"/>
          <w:lang w:val="en-GB"/>
        </w:rPr>
        <w:t>The</w:t>
      </w:r>
      <w:r w:rsidR="00BE31CA" w:rsidRPr="001A4203">
        <w:rPr>
          <w:rFonts w:ascii="Sofia Pro Regular" w:hAnsi="Sofia Pro Regular"/>
          <w:lang w:val="en-GB"/>
        </w:rPr>
        <w:t xml:space="preserve"> „Füllung und Kontur“</w:t>
      </w:r>
      <w:r w:rsidRPr="001A4203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(Fill and stroke) </w:t>
      </w:r>
      <w:r w:rsidRPr="001A4203">
        <w:rPr>
          <w:rFonts w:ascii="Sofia Pro Regular" w:hAnsi="Sofia Pro Regular"/>
          <w:lang w:val="en-GB"/>
        </w:rPr>
        <w:t>pane will open on the right-hand side of your screen</w:t>
      </w:r>
      <w:r w:rsidR="00BE31CA" w:rsidRPr="001A420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1A4203">
        <w:rPr>
          <w:rFonts w:ascii="Sofia Pro Regular" w:hAnsi="Sofia Pro Regular"/>
          <w:lang w:val="en-GB"/>
        </w:rPr>
        <w:t>In the</w:t>
      </w:r>
      <w:r w:rsidR="00BE31CA" w:rsidRPr="001A4203">
        <w:rPr>
          <w:rFonts w:ascii="Sofia Pro Regular" w:hAnsi="Sofia Pro Regular"/>
          <w:lang w:val="en-GB"/>
        </w:rPr>
        <w:br/>
      </w:r>
      <w:r w:rsidR="00080B41" w:rsidRPr="001A4203">
        <w:rPr>
          <w:rFonts w:ascii="Sofia Pro Regular" w:hAnsi="Sofia Pro Regular"/>
          <w:lang w:val="en-GB"/>
        </w:rPr>
        <w:t xml:space="preserve">„Muster der Kontur“ </w:t>
      </w:r>
      <w:r w:rsidRPr="001A4203">
        <w:rPr>
          <w:rFonts w:ascii="Sofia Pro Regular" w:hAnsi="Sofia Pro Regular"/>
          <w:lang w:val="en-GB"/>
        </w:rPr>
        <w:t>(stroke pattern) tab, change the width to</w:t>
      </w:r>
      <w:r w:rsidR="00080B41" w:rsidRPr="001A4203">
        <w:rPr>
          <w:rFonts w:ascii="Sofia Pro Regular" w:hAnsi="Sofia Pro Regular"/>
          <w:lang w:val="en-GB"/>
        </w:rPr>
        <w:t xml:space="preserve"> 0</w:t>
      </w:r>
      <w:r w:rsidR="00F668A3" w:rsidRPr="001A4203">
        <w:rPr>
          <w:rFonts w:ascii="Sofia Pro Regular" w:hAnsi="Sofia Pro Regular"/>
          <w:lang w:val="en-GB"/>
        </w:rPr>
        <w:t>.</w:t>
      </w:r>
      <w:r w:rsidR="00080B41" w:rsidRPr="001A4203">
        <w:rPr>
          <w:rFonts w:ascii="Sofia Pro Regular" w:hAnsi="Sofia Pro Regular"/>
          <w:lang w:val="en-GB"/>
        </w:rPr>
        <w:t>075 mm.</w:t>
      </w:r>
      <w:r w:rsidR="00F668A3" w:rsidRPr="001A4203">
        <w:rPr>
          <w:rFonts w:ascii="Sofia Pro Regular" w:hAnsi="Sofia Pro Regular"/>
          <w:lang w:val="en-GB"/>
        </w:rPr>
        <w:t xml:space="preserve"> </w:t>
      </w:r>
      <w:r w:rsidR="009F6D45" w:rsidRPr="001A4203">
        <w:rPr>
          <w:rFonts w:ascii="Sofia Pro Regular" w:hAnsi="Sofia Pro Regular"/>
          <w:lang w:val="en-GB"/>
        </w:rPr>
        <w:br/>
      </w:r>
      <w:r w:rsidRPr="001A4203">
        <w:rPr>
          <w:rFonts w:ascii="Sofia Pro Regular" w:hAnsi="Sofia Pro Regular"/>
          <w:lang w:val="en-GB"/>
        </w:rPr>
        <w:t>Make sure to use a decimal point, not a decimal comma!</w:t>
      </w:r>
      <w:r w:rsidR="00F668A3" w:rsidRPr="001A4203">
        <w:rPr>
          <w:rFonts w:ascii="Sofia Pro Regular" w:hAnsi="Sofia Pro Regular"/>
          <w:lang w:val="en-GB"/>
        </w:rPr>
        <w:t xml:space="preserve"> </w:t>
      </w:r>
    </w:p>
    <w:p w:rsidR="00D92008" w:rsidRPr="00D92008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D92008">
        <w:rPr>
          <w:rFonts w:ascii="Sofia Pro Regular" w:hAnsi="Sofia Pro Regular"/>
          <w:lang w:val="en-GB"/>
        </w:rPr>
        <w:t>In the</w:t>
      </w:r>
      <w:r w:rsidR="00ED732C" w:rsidRPr="00D92008">
        <w:rPr>
          <w:rFonts w:ascii="Sofia Pro Regular" w:hAnsi="Sofia Pro Regular"/>
          <w:lang w:val="en-GB"/>
        </w:rPr>
        <w:t xml:space="preserve"> „Farbe der Kontur“</w:t>
      </w:r>
      <w:r w:rsidRPr="00D92008">
        <w:rPr>
          <w:rFonts w:ascii="Sofia Pro Regular" w:hAnsi="Sofia Pro Regular"/>
          <w:lang w:val="en-GB"/>
        </w:rPr>
        <w:t>(stroke colour) tab you can check whether the colour is set to</w:t>
      </w:r>
      <w:r w:rsidR="00ED732C" w:rsidRPr="00D92008">
        <w:rPr>
          <w:rFonts w:ascii="Sofia Pro Regular" w:hAnsi="Sofia Pro Regular"/>
          <w:lang w:val="en-GB"/>
        </w:rPr>
        <w:t xml:space="preserve"> </w:t>
      </w:r>
      <w:r w:rsidRPr="00D92008">
        <w:rPr>
          <w:rFonts w:ascii="Sofia Pro Regular" w:hAnsi="Sofia Pro Regular"/>
          <w:lang w:val="en-GB"/>
        </w:rPr>
        <w:t>„</w:t>
      </w:r>
      <w:r w:rsidR="00BE31CA" w:rsidRPr="00D92008">
        <w:rPr>
          <w:rFonts w:ascii="Sofia Pro Regular" w:hAnsi="Sofia Pro Regular"/>
          <w:lang w:val="en-GB"/>
        </w:rPr>
        <w:t>RGB</w:t>
      </w:r>
      <w:r w:rsidR="00212FE3" w:rsidRPr="00D92008">
        <w:rPr>
          <w:rFonts w:ascii="Sofia Pro Regular" w:hAnsi="Sofia Pro Regular"/>
          <w:lang w:val="en-GB"/>
        </w:rPr>
        <w:t>A</w:t>
      </w:r>
      <w:r w:rsidRPr="00D92008">
        <w:rPr>
          <w:rFonts w:ascii="Sofia Pro Regular" w:hAnsi="Sofia Pro Regular"/>
          <w:lang w:val="en-GB"/>
        </w:rPr>
        <w:t xml:space="preserve"> 255,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212FE3" w:rsidRPr="00D92008">
        <w:rPr>
          <w:rFonts w:ascii="Sofia Pro Regular" w:hAnsi="Sofia Pro Regular"/>
          <w:lang w:val="en-GB"/>
        </w:rPr>
        <w:t>255</w:t>
      </w:r>
      <w:r w:rsidRPr="00D92008">
        <w:rPr>
          <w:rFonts w:ascii="Sofia Pro Regular" w:hAnsi="Sofia Pro Regular"/>
          <w:lang w:val="en-GB"/>
        </w:rPr>
        <w:t xml:space="preserve">“and </w:t>
      </w:r>
      <w:r>
        <w:rPr>
          <w:rFonts w:ascii="Sofia Pro Regular" w:hAnsi="Sofia Pro Regular"/>
          <w:lang w:val="en-GB"/>
        </w:rPr>
        <w:t>“</w:t>
      </w:r>
      <w:r w:rsidRPr="00D92008">
        <w:rPr>
          <w:rFonts w:ascii="Sofia Pro Regular" w:hAnsi="Sofia Pro Regular"/>
          <w:lang w:val="en-GB"/>
        </w:rPr>
        <w:t>Deckkraft</w:t>
      </w:r>
      <w:r>
        <w:rPr>
          <w:rFonts w:ascii="Sofia Pro Regular" w:hAnsi="Sofia Pro Regular"/>
          <w:lang w:val="en-GB"/>
        </w:rPr>
        <w:t>”</w:t>
      </w:r>
      <w:r w:rsidRPr="00D92008">
        <w:rPr>
          <w:rFonts w:ascii="Sofia Pro Regular" w:hAnsi="Sofia Pro Regular"/>
          <w:lang w:val="en-GB"/>
        </w:rPr>
        <w:t xml:space="preserve"> (opacity) is at 100%.</w:t>
      </w:r>
    </w:p>
    <w:p w:rsidR="009F6D45" w:rsidRPr="00E10333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If you want to put your tag onto a key ring, it needs a hole. </w:t>
      </w:r>
      <w:r w:rsidRPr="00D92008">
        <w:rPr>
          <w:rFonts w:ascii="Sofia Pro Regular" w:hAnsi="Sofia Pro Regular"/>
          <w:lang w:val="en-GB"/>
        </w:rPr>
        <w:t xml:space="preserve">Use the 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57182F4" wp14:editId="2EB9B1AB">
            <wp:extent cx="314696" cy="273132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6" b="15661"/>
                    <a:stretch/>
                  </pic:blipFill>
                  <pic:spPr bwMode="auto">
                    <a:xfrm>
                      <a:off x="0" y="0"/>
                      <a:ext cx="314696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2008">
        <w:rPr>
          <w:rFonts w:ascii="Sofia Pro Regular" w:hAnsi="Sofia Pro Regular"/>
          <w:lang w:val="en-GB"/>
        </w:rPr>
        <w:t>tool to draw a circle</w:t>
      </w:r>
      <w:r w:rsidR="009F6D45" w:rsidRPr="00D92008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Go back to the arrow tool, select the circle and enter 5 mm in the “B” and “H” fields.</w:t>
      </w:r>
      <w:r w:rsidR="009F6D45" w:rsidRPr="00D92008">
        <w:rPr>
          <w:rFonts w:ascii="Sofia Pro Regular" w:hAnsi="Sofia Pro Regular"/>
          <w:lang w:val="en-GB"/>
        </w:rPr>
        <w:t xml:space="preserve"> </w:t>
      </w:r>
      <w:r w:rsidR="00E10333">
        <w:rPr>
          <w:rFonts w:ascii="Sofia Pro Regular" w:hAnsi="Sofia Pro Regular"/>
          <w:lang w:val="en-GB"/>
        </w:rPr>
        <w:t>Now you can move the circle to the right spot using the arrow keys on your keyboard.</w:t>
      </w:r>
      <w:r w:rsidR="009D3BB6" w:rsidRPr="00E10333">
        <w:rPr>
          <w:rFonts w:ascii="Sofia Pro Regular" w:hAnsi="Sofia Pro Regular"/>
          <w:lang w:val="en-GB"/>
        </w:rPr>
        <w:t xml:space="preserve"> </w:t>
      </w:r>
    </w:p>
    <w:p w:rsid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  <w:lang w:val="en-GB"/>
        </w:rPr>
        <w:t>The circle needs to be red with 0.075 mm stroke width too (see 5-7).</w:t>
      </w:r>
      <w:r>
        <w:rPr>
          <w:rFonts w:ascii="Sofia Pro Regular" w:hAnsi="Sofia Pro Regular"/>
          <w:lang w:val="en-GB"/>
        </w:rPr>
        <w:br/>
      </w:r>
      <w:r w:rsidRPr="00E10333">
        <w:rPr>
          <w:rFonts w:ascii="Sofia Pro Regular" w:hAnsi="Sofia Pro Regular"/>
        </w:rPr>
        <w:t>Congratulations! The basic shape is done!</w:t>
      </w:r>
    </w:p>
    <w:p w:rsidR="00BF11A1" w:rsidRDefault="003A5E23" w:rsidP="003A5E23">
      <w:pPr>
        <w:rPr>
          <w:rFonts w:ascii="Sofia Pro Regular" w:hAnsi="Sofia Pro Regular"/>
          <w:noProof/>
          <w:lang w:eastAsia="de-AT"/>
        </w:rPr>
      </w:pPr>
      <w:r>
        <w:rPr>
          <w:rFonts w:ascii="Sofia Pro Regular" w:hAnsi="Sofia Pro Regular"/>
          <w:noProof/>
          <w:lang w:eastAsia="de-AT"/>
        </w:rPr>
        <w:br/>
      </w:r>
      <w:r w:rsidR="00BF11A1">
        <w:rPr>
          <w:rFonts w:ascii="Sofia Pro Regular" w:hAnsi="Sofia Pro Regular"/>
          <w:noProof/>
          <w:lang w:eastAsia="de-AT"/>
        </w:rPr>
        <w:br/>
      </w:r>
    </w:p>
    <w:p w:rsidR="009331E3" w:rsidRDefault="009331E3" w:rsidP="003A5E23">
      <w:pPr>
        <w:rPr>
          <w:rFonts w:ascii="Sofia Pro Regular" w:hAnsi="Sofia Pro Regular"/>
          <w:b/>
          <w:noProof/>
          <w:lang w:eastAsia="de-AT"/>
        </w:rPr>
      </w:pPr>
    </w:p>
    <w:p w:rsidR="003A5E23" w:rsidRPr="00BF11A1" w:rsidRDefault="00E10333" w:rsidP="003A5E23">
      <w:pPr>
        <w:rPr>
          <w:rFonts w:ascii="Sofia Pro Regular" w:hAnsi="Sofia Pro Regular"/>
          <w:b/>
          <w:noProof/>
          <w:lang w:eastAsia="de-AT"/>
        </w:rPr>
      </w:pPr>
      <w:r w:rsidRPr="00BF11A1">
        <w:rPr>
          <w:rFonts w:ascii="Sofia Pro Regular" w:hAnsi="Sofia Pro Regular"/>
          <w:b/>
          <w:noProof/>
          <w:lang w:eastAsia="de-AT"/>
        </w:rPr>
        <w:lastRenderedPageBreak/>
        <w:t>Engraving</w:t>
      </w:r>
      <w:r w:rsidR="003A5E23" w:rsidRPr="00BF11A1">
        <w:rPr>
          <w:rFonts w:ascii="Sofia Pro Regular" w:hAnsi="Sofia Pro Regular"/>
          <w:b/>
          <w:noProof/>
          <w:lang w:eastAsia="de-AT"/>
        </w:rPr>
        <w:t>:</w:t>
      </w:r>
    </w:p>
    <w:p w:rsidR="00B84C14" w:rsidRP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E10333">
        <w:rPr>
          <w:rFonts w:ascii="Sofia Pro Regular" w:hAnsi="Sofia Pro Regular"/>
          <w:lang w:val="en-GB"/>
        </w:rPr>
        <w:t>What do you want to put on your keychain? Use the text tool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927FAA6" wp14:editId="7DC77151">
            <wp:extent cx="251460" cy="226337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1"/>
                    <a:stretch/>
                  </pic:blipFill>
                  <pic:spPr bwMode="auto">
                    <a:xfrm>
                      <a:off x="0" y="0"/>
                      <a:ext cx="252000" cy="22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0333">
        <w:rPr>
          <w:rFonts w:ascii="Sofia Pro Regular" w:hAnsi="Sofia Pro Regular"/>
          <w:lang w:val="en-GB"/>
        </w:rPr>
        <w:t xml:space="preserve">to write something, e.g. your name. </w:t>
      </w:r>
      <w:r w:rsidRPr="00E10333">
        <w:rPr>
          <w:rFonts w:ascii="Sofia Pro Regular" w:hAnsi="Sofia Pro Regular"/>
        </w:rPr>
        <w:t>Simply click into your frame and start writing!</w:t>
      </w:r>
    </w:p>
    <w:p w:rsidR="00870D4B" w:rsidRPr="006713D6" w:rsidRDefault="00E10333" w:rsidP="00AC1BD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E10333">
        <w:rPr>
          <w:rFonts w:ascii="Sofia Pro Regular" w:hAnsi="Sofia Pro Regular"/>
          <w:lang w:val="en-GB"/>
        </w:rPr>
        <w:t>If you want to change the font or size, press</w:t>
      </w:r>
      <w:r w:rsidR="007A1A6D" w:rsidRPr="00E1033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 w:rsidRPr="00E10333">
        <w:rPr>
          <w:rFonts w:ascii="Sofia Pro Regular" w:hAnsi="Sofia Pro Regular"/>
          <w:lang w:val="en-GB"/>
        </w:rPr>
        <w:t xml:space="preserve"> +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4C96184B" wp14:editId="352EDC33">
            <wp:extent cx="264000" cy="216000"/>
            <wp:effectExtent l="0" t="0" r="317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DE" w:rsidRPr="00E10333">
        <w:rPr>
          <w:rFonts w:ascii="Sofia Pro Regular" w:hAnsi="Sofia Pro Regular"/>
          <w:lang w:val="en-GB"/>
        </w:rPr>
        <w:t xml:space="preserve"> </w:t>
      </w:r>
      <w:r w:rsidR="00853F90" w:rsidRPr="00E10333">
        <w:rPr>
          <w:rFonts w:ascii="Sofia Pro Regular" w:hAnsi="Sofia Pro Regular"/>
          <w:lang w:val="en-GB"/>
        </w:rPr>
        <w:t xml:space="preserve">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3E9CBABF" wp14:editId="1DB4F7D2">
            <wp:extent cx="212000" cy="216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big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open the text options pane</w:t>
      </w:r>
      <w:r w:rsidR="00AC1BDA" w:rsidRPr="00E1033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E10333">
        <w:rPr>
          <w:rFonts w:ascii="Sofia Pro Regular" w:hAnsi="Sofia Pro Regular"/>
          <w:lang w:val="en-GB"/>
        </w:rPr>
        <w:t>Always click on “Anwenden” to apply your changes. If you want to change the font size again, you need to re-select the text.</w:t>
      </w:r>
      <w:r w:rsidRPr="00E10333">
        <w:rPr>
          <w:rFonts w:ascii="Sofia Pro Regular" w:hAnsi="Sofia Pro Regular"/>
          <w:lang w:val="en-GB"/>
        </w:rPr>
        <w:br/>
        <w:t>Hint: you can always change your text later by double-clicking it!</w:t>
      </w:r>
    </w:p>
    <w:p w:rsidR="00DA41F8" w:rsidRPr="0069349D" w:rsidRDefault="0069349D" w:rsidP="0069349D">
      <w:pPr>
        <w:numPr>
          <w:ilvl w:val="0"/>
          <w:numId w:val="5"/>
        </w:numPr>
        <w:spacing w:after="0"/>
        <w:ind w:left="714" w:hanging="357"/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have and space left, use the shape tools (rectangle, circle, polygon/star, freehand tool) to draw one or more decorative shapes next to your text.</w:t>
      </w:r>
      <w:r w:rsidRPr="0069349D">
        <w:rPr>
          <w:rFonts w:ascii="Sofia Pro Regular" w:hAnsi="Sofia Pro Regular"/>
          <w:lang w:val="en-GB"/>
        </w:rPr>
        <w:br/>
      </w:r>
      <w:r w:rsidRPr="009331E3">
        <w:rPr>
          <w:rFonts w:ascii="Sofia Pro Regular" w:hAnsi="Sofia Pro Regular"/>
          <w:i/>
          <w:lang w:val="en-GB"/>
        </w:rPr>
        <w:t>Hint: always go back to the arrow tool after drawing a shape or writing/editing text or you’ll keep creating new objects!</w:t>
      </w:r>
      <w:r w:rsidRPr="009331E3">
        <w:rPr>
          <w:rFonts w:ascii="Sofia Pro Regular" w:hAnsi="Sofia Pro Regular"/>
          <w:i/>
          <w:lang w:val="en-GB"/>
        </w:rPr>
        <w:br/>
        <w:t>Reminder: red lines are cut through the material, black lines and shapes are engraved (burned) into the surface.</w:t>
      </w:r>
    </w:p>
    <w:p w:rsidR="00DA41F8" w:rsidRPr="0069349D" w:rsidRDefault="0069349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want a shape to</w:t>
      </w:r>
      <w:r>
        <w:rPr>
          <w:rFonts w:ascii="Sofia Pro Regular" w:hAnsi="Sofia Pro Regular"/>
          <w:lang w:val="en-GB"/>
        </w:rPr>
        <w:t xml:space="preserve"> </w:t>
      </w:r>
      <w:r w:rsidRPr="0069349D">
        <w:rPr>
          <w:rFonts w:ascii="Sofia Pro Regular" w:hAnsi="Sofia Pro Regular"/>
          <w:lang w:val="en-GB"/>
        </w:rPr>
        <w:t>be cut out, select it and change the colour to red (see 5-7).</w:t>
      </w:r>
    </w:p>
    <w:p w:rsidR="0069349D" w:rsidRPr="0069349D" w:rsidRDefault="002C6B84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4529455</wp:posOffset>
            </wp:positionH>
            <wp:positionV relativeFrom="paragraph">
              <wp:posOffset>7620</wp:posOffset>
            </wp:positionV>
            <wp:extent cx="1235710" cy="984885"/>
            <wp:effectExtent l="0" t="0" r="2540" b="571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49D" w:rsidRPr="0069349D">
        <w:rPr>
          <w:rFonts w:ascii="Sofia Pro Regular" w:hAnsi="Sofia Pro Regular"/>
          <w:lang w:val="en-GB"/>
        </w:rPr>
        <w:t>If you want to engrave a shape without fill (circle, star, polygon etc.), you need to select it and choose „Kontur in Pfad umwandeln</w:t>
      </w:r>
      <w:r w:rsidR="0069349D">
        <w:rPr>
          <w:rFonts w:ascii="Sofia Pro Regular" w:hAnsi="Sofia Pro Regular"/>
          <w:lang w:val="en-GB"/>
        </w:rPr>
        <w:t>” in the “Pfad” menu, otherwise it will only be engraved as a hairline (top example in the picture).</w:t>
      </w:r>
    </w:p>
    <w:p w:rsidR="00870D4B" w:rsidRPr="007B412D" w:rsidRDefault="007B412D" w:rsidP="009F6D4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Changing object size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t xml:space="preserve"> 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If you click </w:t>
      </w:r>
      <w:r>
        <w:rPr>
          <w:rFonts w:ascii="Sofia Pro Regular" w:hAnsi="Sofia Pro Regular"/>
          <w:lang w:val="en-GB"/>
        </w:rPr>
        <w:t>an object</w:t>
      </w:r>
      <w:r w:rsidRPr="007B412D">
        <w:rPr>
          <w:rFonts w:ascii="Sofia Pro Regular" w:hAnsi="Sofia Pro Regular"/>
          <w:lang w:val="en-GB"/>
        </w:rPr>
        <w:t xml:space="preserve"> using the arrow tool, they’re selected. </w:t>
      </w:r>
      <w:r>
        <w:rPr>
          <w:rFonts w:ascii="Sofia Pro Regular" w:hAnsi="Sofia Pro Regular"/>
          <w:lang w:val="en-GB"/>
        </w:rPr>
        <w:t xml:space="preserve">You can use the arrows on the corners to change the object’s size. Press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0F" w:rsidRPr="00DC5B0F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dragging to keep the aspect ratio (width to height ratio) fixed.</w:t>
      </w:r>
      <w:r w:rsidR="00EC5A1F" w:rsidRPr="007B412D">
        <w:rPr>
          <w:rFonts w:ascii="Sofia Pro Regular" w:hAnsi="Sofia Pro Regular"/>
          <w:lang w:val="en-GB"/>
        </w:rPr>
        <w:t xml:space="preserve"> </w:t>
      </w:r>
    </w:p>
    <w:p w:rsidR="00870D4B" w:rsidRPr="006713D6" w:rsidRDefault="007B412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Moving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Hover over an object with the arrow tool. </w:t>
      </w:r>
      <w:r>
        <w:rPr>
          <w:rFonts w:ascii="Sofia Pro Regular" w:hAnsi="Sofia Pro Regular"/>
          <w:lang w:val="en-GB"/>
        </w:rPr>
        <w:t xml:space="preserve">The pointer changes to crossed arrows. </w:t>
      </w:r>
      <w:r w:rsidRPr="006713D6">
        <w:rPr>
          <w:rFonts w:ascii="Sofia Pro Regular" w:hAnsi="Sofia Pro Regular"/>
          <w:lang w:val="en-GB"/>
        </w:rPr>
        <w:t>Now you can hold down the left mouse button and drag the object.</w:t>
      </w:r>
    </w:p>
    <w:p w:rsidR="003A5E23" w:rsidRPr="00853F90" w:rsidRDefault="007B412D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7B412D">
        <w:rPr>
          <w:rFonts w:ascii="Sofia Pro Regular" w:hAnsi="Sofia Pro Regular"/>
          <w:b/>
          <w:lang w:val="en-GB"/>
        </w:rPr>
        <w:t>Rotating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Click the object again. </w:t>
      </w:r>
      <w:r>
        <w:rPr>
          <w:rFonts w:ascii="Sofia Pro Regular" w:hAnsi="Sofia Pro Regular"/>
          <w:lang w:val="en-GB"/>
        </w:rPr>
        <w:t xml:space="preserve">The shape of the arrow handles changes to round. </w:t>
      </w:r>
      <w:r w:rsidRPr="007B412D">
        <w:rPr>
          <w:rFonts w:ascii="Sofia Pro Regular" w:hAnsi="Sofia Pro Regular"/>
        </w:rPr>
        <w:t>Now you can rotate the object.</w:t>
      </w:r>
    </w:p>
    <w:p w:rsidR="00D659F4" w:rsidRPr="0065747F" w:rsidRDefault="007B412D" w:rsidP="00853F90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lang w:val="en-GB"/>
        </w:rPr>
        <w:t>If you’re happy with the resul</w:t>
      </w:r>
      <w:r w:rsidR="00A3158A">
        <w:rPr>
          <w:rFonts w:ascii="Sofia Pro Regular" w:hAnsi="Sofia Pro Regular"/>
          <w:lang w:val="en-GB"/>
        </w:rPr>
        <w:t xml:space="preserve">t, call an explainer. Press </w:t>
      </w:r>
      <w:r w:rsidR="00A3158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A2D4A83" wp14:editId="6690734E">
            <wp:extent cx="260000" cy="216000"/>
            <wp:effectExtent l="0" t="0" r="698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58A">
        <w:rPr>
          <w:rFonts w:ascii="Sofia Pro Regular" w:hAnsi="Sofia Pro Regular"/>
          <w:lang w:val="en-GB"/>
        </w:rPr>
        <w:t xml:space="preserve"> 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E149F37" wp14:editId="782CEA7A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bi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12D">
        <w:rPr>
          <w:rFonts w:ascii="Sofia Pro Regular" w:hAnsi="Sofia Pro Regular"/>
          <w:lang w:val="en-GB"/>
        </w:rPr>
        <w:t xml:space="preserve"> to save. </w:t>
      </w:r>
      <w:r w:rsidR="00B16E33">
        <w:rPr>
          <w:rFonts w:ascii="Sofia Pro Regular" w:hAnsi="Sofia Pro Regular"/>
          <w:lang w:val="en-GB"/>
        </w:rPr>
        <w:t>Name</w:t>
      </w:r>
      <w:r w:rsidR="0065747F">
        <w:rPr>
          <w:rFonts w:ascii="Sofia Pro Regular" w:hAnsi="Sofia Pro Regular"/>
          <w:lang w:val="en-GB"/>
        </w:rPr>
        <w:t xml:space="preserve"> your</w:t>
      </w:r>
      <w:r w:rsidRPr="007B412D">
        <w:rPr>
          <w:rFonts w:ascii="Sofia Pro Regular" w:hAnsi="Sofia Pro Regular"/>
          <w:lang w:val="en-GB"/>
        </w:rPr>
        <w:t xml:space="preserve"> file “Keychain_Yourfirstname” and save it to</w:t>
      </w:r>
      <w:r w:rsidR="00B16E33">
        <w:rPr>
          <w:rFonts w:ascii="Sofia Pro Regular" w:hAnsi="Sofia Pro Regular"/>
          <w:lang w:val="en-GB"/>
        </w:rPr>
        <w:t xml:space="preserve"> the folder “</w:t>
      </w:r>
      <w:r w:rsidRPr="007B412D">
        <w:rPr>
          <w:rFonts w:ascii="Sofia Pro Regular" w:hAnsi="Sofia Pro Regular"/>
          <w:lang w:val="en-GB"/>
        </w:rPr>
        <w:t>_PROJEKTE\Lasercutter</w:t>
      </w:r>
      <w:r w:rsidR="00B16E33">
        <w:rPr>
          <w:rFonts w:ascii="Sofia Pro Regular" w:hAnsi="Sofia Pro Regular"/>
          <w:lang w:val="en-GB"/>
        </w:rPr>
        <w:t>”</w:t>
      </w:r>
      <w:r w:rsidRPr="007B412D">
        <w:rPr>
          <w:rFonts w:ascii="Sofia Pro Regular" w:hAnsi="Sofia Pro Regular"/>
          <w:lang w:val="en-GB"/>
        </w:rPr>
        <w:t xml:space="preserve">  on the desktop.</w:t>
      </w:r>
    </w:p>
    <w:sectPr w:rsidR="00D659F4" w:rsidRPr="0065747F" w:rsidSect="00BF11A1">
      <w:footerReference w:type="default" r:id="rId28"/>
      <w:headerReference w:type="firs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B0F" w:rsidRDefault="00DC5B0F" w:rsidP="003B5E94">
      <w:pPr>
        <w:spacing w:after="0" w:line="240" w:lineRule="auto"/>
      </w:pPr>
      <w:r>
        <w:separator/>
      </w:r>
    </w:p>
  </w:endnote>
  <w:endnote w:type="continuationSeparator" w:id="0">
    <w:p w:rsidR="00DC5B0F" w:rsidRDefault="00DC5B0F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0F" w:rsidRPr="00272531" w:rsidRDefault="00153D08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sdt>
      <w:sdtPr>
        <w:id w:val="-5246483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BF11A1" w:rsidRP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</w:t>
        </w:r>
        <w:r w:rsidR="00F1494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Pr="00153D0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of 3</w:t>
        </w:r>
      </w:sdtContent>
    </w:sdt>
    <w:r w:rsidR="00272531"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D9AF667" wp14:editId="0CEB97D3">
              <wp:simplePos x="0" y="0"/>
              <wp:positionH relativeFrom="rightMargin">
                <wp:posOffset>350130</wp:posOffset>
              </wp:positionH>
              <wp:positionV relativeFrom="paragraph">
                <wp:posOffset>144880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72531" w:rsidRPr="00356FD8" w:rsidRDefault="00272531" w:rsidP="00272531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EN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9AF66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27.55pt;margin-top:11.4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" stroked="f">
              <v:textbox>
                <w:txbxContent>
                  <w:p w:rsidR="00272531" w:rsidRPr="00356FD8" w:rsidRDefault="00272531" w:rsidP="00272531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EN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B0F" w:rsidRDefault="00DC5B0F" w:rsidP="003B5E94">
      <w:pPr>
        <w:spacing w:after="0" w:line="240" w:lineRule="auto"/>
      </w:pPr>
      <w:r>
        <w:separator/>
      </w:r>
    </w:p>
  </w:footnote>
  <w:footnote w:type="continuationSeparator" w:id="0">
    <w:p w:rsidR="00DC5B0F" w:rsidRDefault="00DC5B0F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5B0F" w:rsidRDefault="00DC5B0F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23" name="Grafik 23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0A64"/>
    <w:rsid w:val="000D4870"/>
    <w:rsid w:val="00111A99"/>
    <w:rsid w:val="001130B1"/>
    <w:rsid w:val="00131ADE"/>
    <w:rsid w:val="00153D08"/>
    <w:rsid w:val="00156949"/>
    <w:rsid w:val="001709E3"/>
    <w:rsid w:val="001A061D"/>
    <w:rsid w:val="001A4203"/>
    <w:rsid w:val="001C0334"/>
    <w:rsid w:val="001C63D9"/>
    <w:rsid w:val="001E53F0"/>
    <w:rsid w:val="001E6EDB"/>
    <w:rsid w:val="00212FE3"/>
    <w:rsid w:val="0023377F"/>
    <w:rsid w:val="002442E1"/>
    <w:rsid w:val="00256937"/>
    <w:rsid w:val="00272531"/>
    <w:rsid w:val="002C3E80"/>
    <w:rsid w:val="002C6B84"/>
    <w:rsid w:val="002D65D7"/>
    <w:rsid w:val="002E39C2"/>
    <w:rsid w:val="003004A7"/>
    <w:rsid w:val="00347A91"/>
    <w:rsid w:val="00393E3C"/>
    <w:rsid w:val="003A5E23"/>
    <w:rsid w:val="003B5E94"/>
    <w:rsid w:val="003F2670"/>
    <w:rsid w:val="004236F0"/>
    <w:rsid w:val="00434162"/>
    <w:rsid w:val="004376D3"/>
    <w:rsid w:val="00492BA0"/>
    <w:rsid w:val="004B25FA"/>
    <w:rsid w:val="004B261C"/>
    <w:rsid w:val="004C2C17"/>
    <w:rsid w:val="004D3C71"/>
    <w:rsid w:val="004F0046"/>
    <w:rsid w:val="00514BA3"/>
    <w:rsid w:val="00515116"/>
    <w:rsid w:val="00531FB7"/>
    <w:rsid w:val="00540ED7"/>
    <w:rsid w:val="005932C9"/>
    <w:rsid w:val="00596C20"/>
    <w:rsid w:val="005E7535"/>
    <w:rsid w:val="006112E0"/>
    <w:rsid w:val="00630039"/>
    <w:rsid w:val="00630E24"/>
    <w:rsid w:val="00655872"/>
    <w:rsid w:val="0065747F"/>
    <w:rsid w:val="00662CDA"/>
    <w:rsid w:val="006713D6"/>
    <w:rsid w:val="00675647"/>
    <w:rsid w:val="00686F8A"/>
    <w:rsid w:val="0069349D"/>
    <w:rsid w:val="006D17CA"/>
    <w:rsid w:val="0070026A"/>
    <w:rsid w:val="00747F92"/>
    <w:rsid w:val="007A1A6D"/>
    <w:rsid w:val="007A579A"/>
    <w:rsid w:val="007B0118"/>
    <w:rsid w:val="007B412D"/>
    <w:rsid w:val="007B554F"/>
    <w:rsid w:val="007B5AED"/>
    <w:rsid w:val="007F5BBA"/>
    <w:rsid w:val="00853F90"/>
    <w:rsid w:val="00857B0E"/>
    <w:rsid w:val="00870D4B"/>
    <w:rsid w:val="00872A97"/>
    <w:rsid w:val="00880910"/>
    <w:rsid w:val="008D09E9"/>
    <w:rsid w:val="008D74D9"/>
    <w:rsid w:val="009331E3"/>
    <w:rsid w:val="00936987"/>
    <w:rsid w:val="00951A97"/>
    <w:rsid w:val="00966B59"/>
    <w:rsid w:val="009B177F"/>
    <w:rsid w:val="009C3456"/>
    <w:rsid w:val="009D3BB6"/>
    <w:rsid w:val="009F6D45"/>
    <w:rsid w:val="00A1437E"/>
    <w:rsid w:val="00A3158A"/>
    <w:rsid w:val="00A35CD7"/>
    <w:rsid w:val="00A53EEC"/>
    <w:rsid w:val="00A56437"/>
    <w:rsid w:val="00A95076"/>
    <w:rsid w:val="00AA6C73"/>
    <w:rsid w:val="00AC1BDA"/>
    <w:rsid w:val="00AC3B4B"/>
    <w:rsid w:val="00AD036A"/>
    <w:rsid w:val="00AD75A2"/>
    <w:rsid w:val="00AE0B6F"/>
    <w:rsid w:val="00AE184F"/>
    <w:rsid w:val="00AF61C0"/>
    <w:rsid w:val="00AF78B8"/>
    <w:rsid w:val="00B16E33"/>
    <w:rsid w:val="00B243F5"/>
    <w:rsid w:val="00B36126"/>
    <w:rsid w:val="00B54D08"/>
    <w:rsid w:val="00B712E7"/>
    <w:rsid w:val="00B84C14"/>
    <w:rsid w:val="00BB5568"/>
    <w:rsid w:val="00BE1988"/>
    <w:rsid w:val="00BE31CA"/>
    <w:rsid w:val="00BE344E"/>
    <w:rsid w:val="00BF11A1"/>
    <w:rsid w:val="00BF48D8"/>
    <w:rsid w:val="00C156B0"/>
    <w:rsid w:val="00C52FE4"/>
    <w:rsid w:val="00C7582A"/>
    <w:rsid w:val="00C90A98"/>
    <w:rsid w:val="00CA1937"/>
    <w:rsid w:val="00CD2258"/>
    <w:rsid w:val="00CF4AFC"/>
    <w:rsid w:val="00CF5148"/>
    <w:rsid w:val="00D659F4"/>
    <w:rsid w:val="00D84406"/>
    <w:rsid w:val="00D9040E"/>
    <w:rsid w:val="00D92008"/>
    <w:rsid w:val="00D93CEE"/>
    <w:rsid w:val="00DA41F8"/>
    <w:rsid w:val="00DC5B0F"/>
    <w:rsid w:val="00DF2329"/>
    <w:rsid w:val="00E10333"/>
    <w:rsid w:val="00E12BA5"/>
    <w:rsid w:val="00E43611"/>
    <w:rsid w:val="00E45DA3"/>
    <w:rsid w:val="00E5440C"/>
    <w:rsid w:val="00EB5793"/>
    <w:rsid w:val="00EC0E1B"/>
    <w:rsid w:val="00EC5A1F"/>
    <w:rsid w:val="00EC5E2D"/>
    <w:rsid w:val="00ED732C"/>
    <w:rsid w:val="00EE548A"/>
    <w:rsid w:val="00F14940"/>
    <w:rsid w:val="00F25648"/>
    <w:rsid w:val="00F32CDC"/>
    <w:rsid w:val="00F668A3"/>
    <w:rsid w:val="00F678CF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76AB811E-6085-475D-BB53-A5522761A075}"/>
</file>

<file path=customXml/itemProps2.xml><?xml version="1.0" encoding="utf-8"?>
<ds:datastoreItem xmlns:ds="http://schemas.openxmlformats.org/officeDocument/2006/customXml" ds:itemID="{F6FCDD3B-325C-46D3-85AC-BCC5CB482B94}"/>
</file>

<file path=customXml/itemProps3.xml><?xml version="1.0" encoding="utf-8"?>
<ds:datastoreItem xmlns:ds="http://schemas.openxmlformats.org/officeDocument/2006/customXml" ds:itemID="{FC59235B-530D-401C-A31B-8DA3146F0A64}"/>
</file>

<file path=docProps/app.xml><?xml version="1.0" encoding="utf-8"?>
<Properties xmlns="http://schemas.openxmlformats.org/officeDocument/2006/extended-properties" xmlns:vt="http://schemas.openxmlformats.org/officeDocument/2006/docPropsVTypes">
  <Template>43C5F25C</Template>
  <TotalTime>0</TotalTime>
  <Pages>3</Pages>
  <Words>578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4214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Bartuska</dc:creator>
  <cp:keywords/>
  <dc:description/>
  <cp:lastModifiedBy>Willi Fabienke</cp:lastModifiedBy>
  <cp:revision>2</cp:revision>
  <cp:lastPrinted>2019-05-14T15:27:00Z</cp:lastPrinted>
  <dcterms:created xsi:type="dcterms:W3CDTF">2020-06-11T13:26:00Z</dcterms:created>
  <dcterms:modified xsi:type="dcterms:W3CDTF">2020-06-11T13:26:00Z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