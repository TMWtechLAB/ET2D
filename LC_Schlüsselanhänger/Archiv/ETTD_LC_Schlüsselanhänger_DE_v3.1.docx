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A97" w:rsidRDefault="00F93D40" w:rsidP="00951A97">
      <w:pPr>
        <w:jc w:val="center"/>
        <w:rPr>
          <w:rFonts w:ascii="Sofia Pro Black" w:hAnsi="Sofia Pro Black"/>
          <w:sz w:val="26"/>
          <w:szCs w:val="26"/>
        </w:rPr>
      </w:pPr>
      <w:r w:rsidRPr="008216AE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2576" behindDoc="0" locked="0" layoutInCell="1" allowOverlap="1" wp14:anchorId="7604E3A3" wp14:editId="349DDAE7">
            <wp:simplePos x="0" y="0"/>
            <wp:positionH relativeFrom="column">
              <wp:posOffset>-514985</wp:posOffset>
            </wp:positionH>
            <wp:positionV relativeFrom="paragraph">
              <wp:posOffset>-394230</wp:posOffset>
            </wp:positionV>
            <wp:extent cx="2485390" cy="333375"/>
            <wp:effectExtent l="19050" t="209550" r="0" b="161925"/>
            <wp:wrapNone/>
            <wp:docPr id="27" name="Grafik 27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6AE" w:rsidRPr="008216AE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1552" behindDoc="0" locked="0" layoutInCell="1" allowOverlap="1" wp14:anchorId="60A10DF4" wp14:editId="1DA12B93">
            <wp:simplePos x="0" y="0"/>
            <wp:positionH relativeFrom="margin">
              <wp:posOffset>5235982</wp:posOffset>
            </wp:positionH>
            <wp:positionV relativeFrom="paragraph">
              <wp:posOffset>-632384</wp:posOffset>
            </wp:positionV>
            <wp:extent cx="1074420" cy="1074420"/>
            <wp:effectExtent l="0" t="0" r="0" b="0"/>
            <wp:wrapNone/>
            <wp:docPr id="16" name="Grafik 16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97" w:rsidRPr="00F32CDC">
        <w:rPr>
          <w:rFonts w:ascii="Sofia Pro Black" w:hAnsi="Sofia Pro Black"/>
          <w:sz w:val="26"/>
          <w:szCs w:val="26"/>
        </w:rPr>
        <w:t xml:space="preserve">SCHLÜSSELANHÄNGER </w:t>
      </w:r>
      <w:r w:rsidR="008C08AE">
        <w:rPr>
          <w:rFonts w:ascii="Sofia Pro Black" w:hAnsi="Sofia Pro Black"/>
          <w:sz w:val="26"/>
          <w:szCs w:val="26"/>
        </w:rPr>
        <w:t>LASER-</w:t>
      </w:r>
      <w:r w:rsidR="00951A97" w:rsidRPr="00F32CDC">
        <w:rPr>
          <w:rFonts w:ascii="Sofia Pro Black" w:hAnsi="Sofia Pro Black"/>
          <w:sz w:val="26"/>
          <w:szCs w:val="26"/>
        </w:rPr>
        <w:t>GRAVIEREN</w:t>
      </w:r>
    </w:p>
    <w:p w:rsidR="008216AE" w:rsidRPr="00F32CDC" w:rsidRDefault="008216AE" w:rsidP="00951A97">
      <w:pPr>
        <w:jc w:val="center"/>
        <w:rPr>
          <w:rFonts w:ascii="Sofia Pro Black" w:hAnsi="Sofia Pro Black"/>
          <w:sz w:val="26"/>
          <w:szCs w:val="26"/>
        </w:rPr>
      </w:pPr>
    </w:p>
    <w:p w:rsidR="00951A97" w:rsidRPr="00F32CDC" w:rsidRDefault="00951A97" w:rsidP="00951A97">
      <w:pPr>
        <w:rPr>
          <w:rFonts w:ascii="Sofia Pro Regular" w:hAnsi="Sofia Pro Regular"/>
        </w:rPr>
      </w:pPr>
      <w:r w:rsidRPr="00F32CDC">
        <w:rPr>
          <w:rFonts w:ascii="Sofia Pro Regular" w:hAnsi="Sofia Pro Regular"/>
        </w:rPr>
        <w:t>Hier kannst du einen Schlüsselanhänger mit einem Wort wie z.B. deinem Vornamen und einer einfachen Form gestalten und am Laser</w:t>
      </w:r>
      <w:r w:rsidR="002442E1">
        <w:rPr>
          <w:rFonts w:ascii="Sofia Pro Regular" w:hAnsi="Sofia Pro Regular"/>
        </w:rPr>
        <w:t xml:space="preserve"> C</w:t>
      </w:r>
      <w:r w:rsidR="00C156B0">
        <w:rPr>
          <w:rFonts w:ascii="Sofia Pro Regular" w:hAnsi="Sofia Pro Regular"/>
        </w:rPr>
        <w:t>utter auf Sperrholz produzieren.</w:t>
      </w:r>
    </w:p>
    <w:p w:rsidR="00951A97" w:rsidRPr="00432AF8" w:rsidRDefault="00951A97" w:rsidP="00951A97">
      <w:pPr>
        <w:spacing w:before="120" w:after="120"/>
        <w:rPr>
          <w:rFonts w:ascii="Sofia Pro Bold" w:hAnsi="Sofia Pro Bold"/>
          <w:sz w:val="26"/>
          <w:szCs w:val="26"/>
          <w:lang w:val="de-DE"/>
        </w:rPr>
      </w:pPr>
      <w:r w:rsidRPr="00432AF8">
        <w:rPr>
          <w:rFonts w:ascii="Sofia Pro Bold" w:hAnsi="Sofia Pro Bold"/>
          <w:lang w:val="de-DE"/>
        </w:rPr>
        <w:t>Übersicht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51A97" w:rsidRPr="00432AF8" w:rsidTr="00951A97"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73C7B0B4" wp14:editId="4ED2D3A3">
                  <wp:extent cx="2667000" cy="1666875"/>
                  <wp:effectExtent l="0" t="0" r="0" b="952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962" cy="167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432AF8" w:rsidRDefault="00951A97" w:rsidP="005932C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Zuerst </w:t>
            </w:r>
            <w:r w:rsidR="005932C9">
              <w:rPr>
                <w:rFonts w:ascii="Sofia Pro Regular" w:hAnsi="Sofia Pro Regular"/>
                <w:sz w:val="18"/>
                <w:szCs w:val="18"/>
                <w:lang w:val="de-DE"/>
              </w:rPr>
              <w:t>machst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du eine Zeichnung von deinem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Schlüsselanhänger im Grafikprogramm </w:t>
            </w:r>
            <w:proofErr w:type="spellStart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Inkscape</w:t>
            </w:r>
            <w:proofErr w:type="spellEnd"/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.</w:t>
            </w:r>
          </w:p>
        </w:tc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181F74CE" wp14:editId="09D0B9D6">
                  <wp:extent cx="2643983" cy="1666875"/>
                  <wp:effectExtent l="0" t="0" r="4445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5371"/>
                          <a:stretch/>
                        </pic:blipFill>
                        <pic:spPr bwMode="auto">
                          <a:xfrm>
                            <a:off x="0" y="0"/>
                            <a:ext cx="2653462" cy="1672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1A97" w:rsidRPr="00432AF8" w:rsidRDefault="00F93D40" w:rsidP="00951A97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Du kannst entscheiden wie d</w:t>
            </w:r>
            <w:r w:rsidR="002442E1">
              <w:rPr>
                <w:rFonts w:ascii="Sofia Pro Regular" w:hAnsi="Sofia Pro Regular"/>
                <w:sz w:val="18"/>
                <w:szCs w:val="18"/>
                <w:lang w:val="de-DE"/>
              </w:rPr>
              <w:t>er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Schlüsselanhänger aussehen </w:t>
            </w:r>
            <w:r w:rsidR="002442E1">
              <w:rPr>
                <w:rFonts w:ascii="Sofia Pro Regular" w:hAnsi="Sofia Pro Regular"/>
                <w:sz w:val="18"/>
                <w:szCs w:val="18"/>
                <w:lang w:val="de-DE"/>
              </w:rPr>
              <w:t>soll.</w:t>
            </w:r>
          </w:p>
          <w:p w:rsidR="00951A97" w:rsidRPr="00432AF8" w:rsidRDefault="00951A97" w:rsidP="00951A97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</w:tc>
      </w:tr>
      <w:tr w:rsidR="00951A97" w:rsidRPr="00432AF8" w:rsidTr="00951A97"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4B084839" wp14:editId="17C77E9D">
                  <wp:extent cx="2651760" cy="165735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177" cy="165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432AF8" w:rsidRDefault="002442E1" w:rsidP="00212FE3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Die fertige Datei schick</w:t>
            </w:r>
            <w:r w:rsidR="00212FE3">
              <w:rPr>
                <w:rFonts w:ascii="Sofia Pro Regular" w:hAnsi="Sofia Pro Regular"/>
                <w:sz w:val="18"/>
                <w:szCs w:val="18"/>
                <w:lang w:val="de-DE"/>
              </w:rPr>
              <w:t>en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</w:t>
            </w:r>
            <w:r w:rsidR="00212FE3">
              <w:rPr>
                <w:rFonts w:ascii="Sofia Pro Regular" w:hAnsi="Sofia Pro Regular"/>
                <w:sz w:val="18"/>
                <w:szCs w:val="18"/>
                <w:lang w:val="de-DE"/>
              </w:rPr>
              <w:t>wir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über das Programm </w:t>
            </w:r>
            <w:proofErr w:type="spellStart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JobControl</w:t>
            </w:r>
            <w:proofErr w:type="spellEnd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an den Laser Cutter.</w:t>
            </w:r>
          </w:p>
        </w:tc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2477A6FE" wp14:editId="1D4E1918">
                  <wp:extent cx="2644775" cy="1657350"/>
                  <wp:effectExtent l="0" t="0" r="3175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5940"/>
                          <a:stretch/>
                        </pic:blipFill>
                        <pic:spPr bwMode="auto">
                          <a:xfrm>
                            <a:off x="0" y="0"/>
                            <a:ext cx="2657268" cy="1665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1A97" w:rsidRPr="00432AF8" w:rsidRDefault="00951A97" w:rsidP="00951A97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Am E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nde erhältst du deinen </w:t>
            </w:r>
            <w:r w:rsidR="002442E1">
              <w:rPr>
                <w:rFonts w:ascii="Sofia Pro Regular" w:hAnsi="Sofia Pro Regular"/>
                <w:sz w:val="18"/>
                <w:szCs w:val="18"/>
                <w:lang w:val="de-DE"/>
              </w:rPr>
              <w:t>selb</w:t>
            </w:r>
            <w:r w:rsidR="005932C9">
              <w:rPr>
                <w:rFonts w:ascii="Sofia Pro Regular" w:hAnsi="Sofia Pro Regular"/>
                <w:sz w:val="18"/>
                <w:szCs w:val="18"/>
                <w:lang w:val="de-DE"/>
              </w:rPr>
              <w:t>st</w:t>
            </w:r>
            <w:r w:rsidR="002442E1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entworfenen</w:t>
            </w:r>
            <w:r w:rsidR="002442E1">
              <w:rPr>
                <w:rFonts w:ascii="Sofia Pro Regular" w:hAnsi="Sofia Pro Regular"/>
                <w:sz w:val="18"/>
                <w:szCs w:val="18"/>
                <w:lang w:val="de-DE"/>
              </w:rPr>
              <w:t>, vom Laser geschnittenen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Schlüsselanhänger</w:t>
            </w:r>
            <w:r w:rsidR="00212FE3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und kannst ihn mit nach Hause nehmen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.</w:t>
            </w:r>
          </w:p>
          <w:p w:rsidR="00951A97" w:rsidRPr="00432AF8" w:rsidRDefault="00951A97" w:rsidP="00951A97">
            <w:pPr>
              <w:rPr>
                <w:rFonts w:ascii="Sofia Pro Regular" w:hAnsi="Sofia Pro Regular"/>
                <w:lang w:val="de-DE"/>
              </w:rPr>
            </w:pPr>
          </w:p>
        </w:tc>
      </w:tr>
    </w:tbl>
    <w:p w:rsidR="00951A97" w:rsidRPr="00BE0D73" w:rsidRDefault="002442E1" w:rsidP="00951A97">
      <w:pPr>
        <w:spacing w:before="120" w:after="120"/>
        <w:rPr>
          <w:rFonts w:ascii="Sofia Pro Regular" w:hAnsi="Sofia Pro Regular"/>
          <w:b/>
          <w:lang w:val="de-DE"/>
        </w:rPr>
      </w:pPr>
      <w:r w:rsidRPr="00BE0D73">
        <w:rPr>
          <w:rFonts w:ascii="Arial" w:hAnsi="Arial" w:cs="Arial"/>
          <w:b/>
          <w:noProof/>
          <w:color w:val="FFFFFF"/>
          <w:sz w:val="20"/>
          <w:szCs w:val="20"/>
          <w:lang w:eastAsia="de-A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2564765</wp:posOffset>
            </wp:positionH>
            <wp:positionV relativeFrom="paragraph">
              <wp:posOffset>300990</wp:posOffset>
            </wp:positionV>
            <wp:extent cx="256540" cy="254635"/>
            <wp:effectExtent l="0" t="0" r="0" b="0"/>
            <wp:wrapNone/>
            <wp:docPr id="24" name="Grafik 2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E23" w:rsidRPr="00BE0D73">
        <w:rPr>
          <w:rFonts w:ascii="Sofia Pro Regular" w:hAnsi="Sofia Pro Regular"/>
          <w:b/>
          <w:lang w:val="de-DE"/>
        </w:rPr>
        <w:t>Die Grundform zeichnen</w:t>
      </w:r>
      <w:r w:rsidR="00951A97" w:rsidRPr="00BE0D73">
        <w:rPr>
          <w:rFonts w:ascii="Sofia Pro Regular" w:hAnsi="Sofia Pro Regular"/>
          <w:b/>
          <w:lang w:val="de-DE"/>
        </w:rPr>
        <w:t xml:space="preserve">: </w:t>
      </w:r>
    </w:p>
    <w:p w:rsidR="00870D4B" w:rsidRPr="005932C9" w:rsidRDefault="00080B41" w:rsidP="005932C9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lang w:val="de-DE"/>
        </w:rPr>
        <w:t>Öffne das Programm “</w:t>
      </w:r>
      <w:proofErr w:type="spellStart"/>
      <w:r w:rsidRPr="00F32CDC">
        <w:rPr>
          <w:rFonts w:ascii="Sofia Pro Regular" w:hAnsi="Sofia Pro Regular"/>
          <w:lang w:val="de-DE"/>
        </w:rPr>
        <w:t>Inkscape</w:t>
      </w:r>
      <w:proofErr w:type="spellEnd"/>
      <w:r w:rsidRPr="00F32CDC">
        <w:rPr>
          <w:rFonts w:ascii="Sofia Pro Regular" w:hAnsi="Sofia Pro Regular"/>
          <w:lang w:val="de-DE"/>
        </w:rPr>
        <w:t>“</w:t>
      </w:r>
      <w:r w:rsidR="005932C9">
        <w:rPr>
          <w:rFonts w:ascii="Sofia Pro Regular" w:hAnsi="Sofia Pro Regular"/>
        </w:rPr>
        <w:br/>
      </w:r>
      <w:r w:rsidRPr="005932C9">
        <w:rPr>
          <w:rFonts w:ascii="Sofia Pro Regular" w:hAnsi="Sofia Pro Regular"/>
        </w:rPr>
        <w:t>Du siehst jetzt ein leeres Dokument im Format DIN A4</w:t>
      </w:r>
      <w:r w:rsidR="002442E1" w:rsidRPr="005932C9">
        <w:rPr>
          <w:rFonts w:ascii="Sofia Pro Regular" w:hAnsi="Sofia Pro Regular"/>
        </w:rPr>
        <w:t>.</w:t>
      </w:r>
    </w:p>
    <w:p w:rsidR="005932C9" w:rsidRDefault="00080B41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</w:rPr>
        <w:t xml:space="preserve">Klicke links auf das Rechteck-Werkzeug </w:t>
      </w:r>
      <w:r w:rsidR="00640234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79255EEB" wp14:editId="29B7570E">
            <wp:extent cx="323610" cy="230002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2CDC">
        <w:rPr>
          <w:rFonts w:ascii="Sofia Pro Regular" w:hAnsi="Sofia Pro Regular"/>
        </w:rPr>
        <w:t xml:space="preserve">und zeichne mit der Maus die Form deines Schlüsselanhängers. </w:t>
      </w:r>
      <w:r w:rsidR="005932C9" w:rsidRPr="00F32CDC">
        <w:rPr>
          <w:rFonts w:ascii="Sofia Pro Regular" w:hAnsi="Sofia Pro Regular"/>
        </w:rPr>
        <w:t xml:space="preserve">Die Größe ist </w:t>
      </w:r>
      <w:r w:rsidR="005932C9">
        <w:rPr>
          <w:rFonts w:ascii="Sofia Pro Regular" w:hAnsi="Sofia Pro Regular"/>
        </w:rPr>
        <w:t xml:space="preserve">erstmal </w:t>
      </w:r>
      <w:r w:rsidR="005932C9" w:rsidRPr="00F32CDC">
        <w:rPr>
          <w:rFonts w:ascii="Sofia Pro Regular" w:hAnsi="Sofia Pro Regular"/>
        </w:rPr>
        <w:t>egal.</w:t>
      </w:r>
    </w:p>
    <w:p w:rsidR="005932C9" w:rsidRPr="00165E89" w:rsidRDefault="005932C9" w:rsidP="000B7850">
      <w:pPr>
        <w:ind w:left="720"/>
        <w:rPr>
          <w:rFonts w:ascii="Sofia Pro Regular" w:hAnsi="Sofia Pro Regular"/>
          <w:i/>
        </w:rPr>
      </w:pPr>
      <w:r w:rsidRPr="00165E89">
        <w:rPr>
          <w:rFonts w:ascii="Sofia Pro Regular" w:hAnsi="Sofia Pro Regular"/>
          <w:i/>
        </w:rPr>
        <w:t xml:space="preserve">Profi-Tipp: </w:t>
      </w:r>
      <w:r w:rsidR="00080B41" w:rsidRPr="00165E89">
        <w:rPr>
          <w:rFonts w:ascii="Sofia Pro Regular" w:hAnsi="Sofia Pro Regular"/>
          <w:i/>
        </w:rPr>
        <w:t>Wenn du willst, kannst du deinen Schlüsselanhänger auch rund, sternförmig oder anders geformt machen.</w:t>
      </w:r>
      <w:r w:rsidR="00FC2B6B" w:rsidRPr="00165E89">
        <w:rPr>
          <w:rFonts w:ascii="Sofia Pro Regular" w:hAnsi="Sofia Pro Regular"/>
          <w:i/>
        </w:rPr>
        <w:t xml:space="preserve"> </w:t>
      </w:r>
      <w:r w:rsidRPr="00165E89">
        <w:rPr>
          <w:rFonts w:ascii="Sofia Pro Regular" w:hAnsi="Sofia Pro Regular"/>
          <w:i/>
        </w:rPr>
        <w:br/>
        <w:t xml:space="preserve">Genauere Erklärung zu den verschiedenen Werkzeugen findest du in unserem </w:t>
      </w:r>
      <w:proofErr w:type="spellStart"/>
      <w:r w:rsidRPr="00165E89">
        <w:rPr>
          <w:rFonts w:ascii="Sofia Pro Regular" w:hAnsi="Sofia Pro Regular"/>
          <w:i/>
        </w:rPr>
        <w:t>Inkscape</w:t>
      </w:r>
      <w:proofErr w:type="spellEnd"/>
      <w:r w:rsidRPr="00165E89">
        <w:rPr>
          <w:rFonts w:ascii="Sofia Pro Regular" w:hAnsi="Sofia Pro Regular"/>
          <w:i/>
        </w:rPr>
        <w:t>-Tutorial.</w:t>
      </w:r>
    </w:p>
    <w:p w:rsidR="005F66F6" w:rsidRDefault="005F66F6" w:rsidP="002442E1">
      <w:pPr>
        <w:rPr>
          <w:rFonts w:ascii="Sofia Pro Regular" w:hAnsi="Sofia Pro Regular"/>
        </w:rPr>
      </w:pPr>
    </w:p>
    <w:p w:rsidR="002442E1" w:rsidRPr="005F66F6" w:rsidRDefault="002442E1" w:rsidP="005F66F6">
      <w:pPr>
        <w:jc w:val="right"/>
        <w:rPr>
          <w:rFonts w:ascii="Sofia Pro Regular" w:hAnsi="Sofia Pro Regular"/>
        </w:rPr>
      </w:pPr>
    </w:p>
    <w:p w:rsidR="009F6D45" w:rsidRDefault="005932C9" w:rsidP="000B7850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447675</wp:posOffset>
            </wp:positionH>
            <wp:positionV relativeFrom="paragraph">
              <wp:posOffset>652780</wp:posOffset>
            </wp:positionV>
            <wp:extent cx="5172075" cy="753745"/>
            <wp:effectExtent l="0" t="0" r="9525" b="8255"/>
            <wp:wrapTight wrapText="bothSides">
              <wp:wrapPolygon edited="0">
                <wp:start x="0" y="0"/>
                <wp:lineTo x="0" y="21291"/>
                <wp:lineTo x="21560" y="21291"/>
                <wp:lineTo x="21560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B6B" w:rsidRPr="000B7850">
        <w:rPr>
          <w:rFonts w:ascii="Sofia Pro Regular" w:hAnsi="Sofia Pro Regular"/>
        </w:rPr>
        <w:t>Wähle links oben das Pfeilwerkzeug</w:t>
      </w:r>
      <w:r w:rsidR="00C156B0">
        <w:rPr>
          <w:rFonts w:ascii="Sofia Pro Regular" w:hAnsi="Sofia Pro Regular"/>
        </w:rPr>
        <w:t xml:space="preserve"> </w:t>
      </w:r>
      <w:r w:rsidR="00C156B0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>
            <wp:extent cx="228600" cy="221877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kscape_pfeilwerkzeu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1" cy="2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B6B" w:rsidRPr="000B7850">
        <w:rPr>
          <w:rFonts w:ascii="Sofia Pro Regular" w:hAnsi="Sofia Pro Regular"/>
        </w:rPr>
        <w:t xml:space="preserve"> aus und klicke deine gezeichnete Form einmal an. Jetzt kannst du </w:t>
      </w:r>
      <w:r w:rsidRPr="000B7850">
        <w:rPr>
          <w:rFonts w:ascii="Sofia Pro Regular" w:hAnsi="Sofia Pro Regular"/>
        </w:rPr>
        <w:t xml:space="preserve">in der Leiste </w:t>
      </w:r>
      <w:r w:rsidR="00FC2B6B" w:rsidRPr="000B7850">
        <w:rPr>
          <w:rFonts w:ascii="Sofia Pro Regular" w:hAnsi="Sofia Pro Regular"/>
        </w:rPr>
        <w:t xml:space="preserve">oben mit den Feldern „B“ und „H“ die Breite und Höhe deines Schlüsselanhängers eingeben, z.B. 20x50 mm. </w:t>
      </w:r>
      <w:r w:rsidRPr="000B7850">
        <w:rPr>
          <w:rFonts w:ascii="Sofia Pro Regular" w:hAnsi="Sofia Pro Regular"/>
        </w:rPr>
        <w:br/>
      </w:r>
      <w:r w:rsidR="000B7850" w:rsidRPr="00165E89">
        <w:rPr>
          <w:rFonts w:ascii="Sofia Pro Regular" w:hAnsi="Sofia Pro Regular"/>
          <w:b/>
          <w:i/>
        </w:rPr>
        <w:t>Tipp:</w:t>
      </w:r>
      <w:r w:rsidR="000B7850" w:rsidRPr="00165E89">
        <w:rPr>
          <w:rFonts w:ascii="Sofia Pro Regular" w:hAnsi="Sofia Pro Regular"/>
          <w:i/>
        </w:rPr>
        <w:t xml:space="preserve"> </w:t>
      </w:r>
      <w:r w:rsidR="00FC2B6B" w:rsidRPr="00165E89">
        <w:rPr>
          <w:rFonts w:ascii="Sofia Pro Regular" w:hAnsi="Sofia Pro Regular"/>
          <w:i/>
        </w:rPr>
        <w:t>Achte darauf, dass rechts die richtige Maßeinheit, z.B</w:t>
      </w:r>
      <w:r w:rsidR="000B7850" w:rsidRPr="00165E89">
        <w:rPr>
          <w:rFonts w:ascii="Sofia Pro Regular" w:hAnsi="Sofia Pro Regular"/>
          <w:i/>
        </w:rPr>
        <w:t>. „mm“ oder „cm“ ausgewählt ist.</w:t>
      </w:r>
    </w:p>
    <w:p w:rsidR="00BE31CA" w:rsidRDefault="00BE31CA" w:rsidP="00BE31CA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7456" behindDoc="1" locked="0" layoutInCell="1" allowOverlap="1" wp14:anchorId="0E804CB4" wp14:editId="6B0B5AC6">
            <wp:simplePos x="0" y="0"/>
            <wp:positionH relativeFrom="margin">
              <wp:posOffset>1319530</wp:posOffset>
            </wp:positionH>
            <wp:positionV relativeFrom="paragraph">
              <wp:posOffset>888365</wp:posOffset>
            </wp:positionV>
            <wp:extent cx="3981450" cy="781685"/>
            <wp:effectExtent l="0" t="0" r="0" b="0"/>
            <wp:wrapTight wrapText="bothSides">
              <wp:wrapPolygon edited="0">
                <wp:start x="0" y="0"/>
                <wp:lineTo x="0" y="21056"/>
                <wp:lineTo x="21497" y="21056"/>
                <wp:lineTo x="21497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CDC">
        <w:rPr>
          <w:rFonts w:ascii="Sofia Pro Regular" w:hAnsi="Sofia Pro Regular"/>
        </w:rPr>
        <w:t>Wenn du erst das Pfeilwerkzeug</w:t>
      </w:r>
      <w:r w:rsidR="00C156B0">
        <w:rPr>
          <w:rFonts w:ascii="Sofia Pro Regular" w:hAnsi="Sofia Pro Regular"/>
        </w:rPr>
        <w:t xml:space="preserve"> </w:t>
      </w:r>
      <w:r w:rsidR="00C156B0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49F5C84">
            <wp:extent cx="231775" cy="2197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32CDC">
        <w:rPr>
          <w:rFonts w:ascii="Sofia Pro Regular" w:hAnsi="Sofia Pro Regular"/>
        </w:rPr>
        <w:t xml:space="preserve"> </w:t>
      </w:r>
      <w:r w:rsidR="00C156B0">
        <w:rPr>
          <w:rFonts w:ascii="Sofia Pro Regular" w:hAnsi="Sofia Pro Regular"/>
        </w:rPr>
        <w:t>wählst</w:t>
      </w:r>
      <w:r w:rsidRPr="00F32CDC">
        <w:rPr>
          <w:rFonts w:ascii="Sofia Pro Regular" w:hAnsi="Sofia Pro Regular"/>
        </w:rPr>
        <w:t xml:space="preserve"> und dann deinen Rahmen doppelt anklickst, kannst du mit den Radien „</w:t>
      </w:r>
      <w:proofErr w:type="spellStart"/>
      <w:r w:rsidRPr="00F32CDC">
        <w:rPr>
          <w:rFonts w:ascii="Sofia Pro Regular" w:hAnsi="Sofia Pro Regular"/>
        </w:rPr>
        <w:t>Rx</w:t>
      </w:r>
      <w:proofErr w:type="spellEnd"/>
      <w:r w:rsidRPr="00F32CDC">
        <w:rPr>
          <w:rFonts w:ascii="Sofia Pro Regular" w:hAnsi="Sofia Pro Regular"/>
        </w:rPr>
        <w:t>“ und „</w:t>
      </w:r>
      <w:proofErr w:type="spellStart"/>
      <w:r w:rsidRPr="00F32CDC">
        <w:rPr>
          <w:rFonts w:ascii="Sofia Pro Regular" w:hAnsi="Sofia Pro Regular"/>
        </w:rPr>
        <w:t>Ry</w:t>
      </w:r>
      <w:proofErr w:type="spellEnd"/>
      <w:r w:rsidRPr="00F32CDC">
        <w:rPr>
          <w:rFonts w:ascii="Sofia Pro Regular" w:hAnsi="Sofia Pro Regular"/>
        </w:rPr>
        <w:t>“ die Ecken des Rahmens abrunden. Du kannst ausprobieren was passiert wenn du bei x und y unterschiedliche Werte eingibst, wie z.B. im Bild unten!</w:t>
      </w:r>
      <w:r w:rsidRPr="00F32CDC">
        <w:rPr>
          <w:rFonts w:ascii="Sofia Pro Regular" w:hAnsi="Sofia Pro Regular"/>
        </w:rPr>
        <w:br/>
      </w:r>
      <w:r w:rsidRPr="00F32CDC">
        <w:rPr>
          <w:rFonts w:ascii="Sofia Pro Regular" w:hAnsi="Sofia Pro Regular"/>
        </w:rPr>
        <w:br/>
      </w:r>
    </w:p>
    <w:p w:rsidR="00BE31CA" w:rsidRDefault="00BE31CA" w:rsidP="00BE31CA">
      <w:pPr>
        <w:ind w:left="720"/>
        <w:rPr>
          <w:rFonts w:ascii="Sofia Pro Regular" w:hAnsi="Sofia Pro Regular"/>
        </w:rPr>
      </w:pPr>
    </w:p>
    <w:p w:rsidR="000B7850" w:rsidRPr="000B7850" w:rsidRDefault="000B7850" w:rsidP="001E53F0">
      <w:pPr>
        <w:rPr>
          <w:rFonts w:ascii="Sofia Pro Regular" w:hAnsi="Sofia Pro Regular"/>
        </w:rPr>
      </w:pPr>
    </w:p>
    <w:p w:rsidR="00BE0D73" w:rsidRPr="00BE0D73" w:rsidRDefault="00BE0D73" w:rsidP="00BE0D73">
      <w:pPr>
        <w:numPr>
          <w:ilvl w:val="0"/>
          <w:numId w:val="5"/>
        </w:numPr>
        <w:rPr>
          <w:rFonts w:ascii="Sofia Pro Regular" w:hAnsi="Sofia Pro Regular"/>
        </w:rPr>
      </w:pPr>
      <w:r w:rsidRPr="001E53F0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1297717</wp:posOffset>
            </wp:positionH>
            <wp:positionV relativeFrom="page">
              <wp:posOffset>5895183</wp:posOffset>
            </wp:positionV>
            <wp:extent cx="3235325" cy="713105"/>
            <wp:effectExtent l="0" t="0" r="3175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5" r="20073"/>
                    <a:stretch/>
                  </pic:blipFill>
                  <pic:spPr bwMode="auto">
                    <a:xfrm>
                      <a:off x="0" y="0"/>
                      <a:ext cx="3235325" cy="71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850" w:rsidRPr="00F32CDC">
        <w:rPr>
          <w:rFonts w:ascii="Sofia Pro Regular" w:hAnsi="Sofia Pro Regular"/>
        </w:rPr>
        <w:t>Der Laser</w:t>
      </w:r>
      <w:r w:rsidR="00AC1BDA">
        <w:rPr>
          <w:rFonts w:ascii="Sofia Pro Regular" w:hAnsi="Sofia Pro Regular"/>
        </w:rPr>
        <w:t xml:space="preserve"> C</w:t>
      </w:r>
      <w:r w:rsidR="000B7850" w:rsidRPr="00F32CDC">
        <w:rPr>
          <w:rFonts w:ascii="Sofia Pro Regular" w:hAnsi="Sofia Pro Regular"/>
        </w:rPr>
        <w:t>utter ist so eingestellt, dass er rote Linien schneidet und schwarze graviert.</w:t>
      </w:r>
      <w:r w:rsidR="000B7850">
        <w:rPr>
          <w:rFonts w:ascii="Sofia Pro Regular" w:hAnsi="Sofia Pro Regular"/>
        </w:rPr>
        <w:br/>
      </w:r>
      <w:r w:rsidR="00080B41" w:rsidRPr="00F32CDC">
        <w:rPr>
          <w:rFonts w:ascii="Sofia Pro Regular" w:hAnsi="Sofia Pro Regular"/>
        </w:rPr>
        <w:t xml:space="preserve">Wähle </w:t>
      </w:r>
      <w:r w:rsidR="000B7850">
        <w:rPr>
          <w:rFonts w:ascii="Sofia Pro Regular" w:hAnsi="Sofia Pro Regular"/>
        </w:rPr>
        <w:t xml:space="preserve">ganz </w:t>
      </w:r>
      <w:r w:rsidR="00080B41" w:rsidRPr="00F32CDC">
        <w:rPr>
          <w:rFonts w:ascii="Sofia Pro Regular" w:hAnsi="Sofia Pro Regular"/>
        </w:rPr>
        <w:t xml:space="preserve">links unten </w:t>
      </w:r>
      <w:r w:rsidR="000B7850">
        <w:rPr>
          <w:rFonts w:ascii="Sofia Pro Regular" w:hAnsi="Sofia Pro Regular"/>
        </w:rPr>
        <w:t xml:space="preserve">bei „Kontur“ rot für deine Form, indem du auf das </w:t>
      </w:r>
      <w:proofErr w:type="spellStart"/>
      <w:r w:rsidR="000B7850">
        <w:rPr>
          <w:rFonts w:ascii="Sofia Pro Regular" w:hAnsi="Sofia Pro Regular"/>
        </w:rPr>
        <w:t>Farbfeld</w:t>
      </w:r>
      <w:proofErr w:type="spellEnd"/>
      <w:r w:rsidR="000B7850">
        <w:rPr>
          <w:rFonts w:ascii="Sofia Pro Regular" w:hAnsi="Sofia Pro Regular"/>
        </w:rPr>
        <w:t xml:space="preserve"> </w:t>
      </w:r>
      <w:r w:rsidR="00880910">
        <w:rPr>
          <w:rFonts w:ascii="Sofia Pro Regular" w:hAnsi="Sofia Pro Regular"/>
        </w:rPr>
        <w:t xml:space="preserve">klickst während du die Umschalttaste </w:t>
      </w:r>
      <w:r w:rsidR="00D564D7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34593127" wp14:editId="5CBF80F4">
            <wp:extent cx="264000" cy="216000"/>
            <wp:effectExtent l="0" t="0" r="3175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10">
        <w:rPr>
          <w:rFonts w:ascii="Sofia Pro Regular" w:hAnsi="Sofia Pro Regular"/>
        </w:rPr>
        <w:t xml:space="preserve"> </w:t>
      </w:r>
      <w:r w:rsidR="000B7850">
        <w:rPr>
          <w:rFonts w:ascii="Sofia Pro Regular" w:hAnsi="Sofia Pro Regular"/>
        </w:rPr>
        <w:t>gedrückt hältst.</w:t>
      </w:r>
      <w:r w:rsidR="000B7850">
        <w:rPr>
          <w:rFonts w:ascii="Sofia Pro Regular" w:hAnsi="Sofia Pro Regular"/>
        </w:rPr>
        <w:br/>
        <w:t>Ist deine Form ganz mit Farbe gefüllt</w:t>
      </w:r>
      <w:r w:rsidR="00C156B0">
        <w:rPr>
          <w:rFonts w:ascii="Sofia Pro Regular" w:hAnsi="Sofia Pro Regular"/>
        </w:rPr>
        <w:t>,</w:t>
      </w:r>
      <w:r w:rsidR="000B7850">
        <w:rPr>
          <w:rFonts w:ascii="Sofia Pro Regular" w:hAnsi="Sofia Pro Regular"/>
        </w:rPr>
        <w:t xml:space="preserve"> wähle </w:t>
      </w:r>
      <w:r w:rsidR="00080B41" w:rsidRPr="00F32CDC">
        <w:rPr>
          <w:rFonts w:ascii="Sofia Pro Regular" w:hAnsi="Sofia Pro Regular"/>
        </w:rPr>
        <w:t>„Füllung: keine“ (rotes X auf</w:t>
      </w:r>
      <w:r w:rsidR="00ED732C" w:rsidRPr="00F32CDC">
        <w:rPr>
          <w:rFonts w:ascii="Sofia Pro Regular" w:hAnsi="Sofia Pro Regular"/>
        </w:rPr>
        <w:t xml:space="preserve"> weißem Hintergrund) </w:t>
      </w:r>
      <w:r w:rsidR="000B7850">
        <w:rPr>
          <w:rFonts w:ascii="Sofia Pro Regular" w:hAnsi="Sofia Pro Regular"/>
        </w:rPr>
        <w:t>aus</w:t>
      </w:r>
      <w:r w:rsidR="00080B41" w:rsidRPr="00F32CDC">
        <w:rPr>
          <w:rFonts w:ascii="Sofia Pro Regular" w:hAnsi="Sofia Pro Regular"/>
        </w:rPr>
        <w:t xml:space="preserve">. </w:t>
      </w:r>
    </w:p>
    <w:p w:rsidR="00BE31CA" w:rsidRPr="00BE31CA" w:rsidRDefault="009F6D45" w:rsidP="00BE31CA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>Zu d</w:t>
      </w:r>
      <w:r w:rsidRPr="00F32CDC">
        <w:rPr>
          <w:rFonts w:ascii="Sofia Pro Regular" w:hAnsi="Sofia Pro Regular"/>
        </w:rPr>
        <w:t>icke Linien erkennt der Lase</w:t>
      </w:r>
      <w:r>
        <w:rPr>
          <w:rFonts w:ascii="Sofia Pro Regular" w:hAnsi="Sofia Pro Regular"/>
        </w:rPr>
        <w:t>rcutte</w:t>
      </w:r>
      <w:r w:rsidR="000B7850">
        <w:rPr>
          <w:rFonts w:ascii="Sofia Pro Regular" w:hAnsi="Sofia Pro Regular"/>
        </w:rPr>
        <w:t>r nicht als Schnittlinien. Stelle die Linienstärke ein, indem du d</w:t>
      </w:r>
      <w:r>
        <w:rPr>
          <w:rFonts w:ascii="Sofia Pro Regular" w:hAnsi="Sofia Pro Regular"/>
        </w:rPr>
        <w:t>einen</w:t>
      </w:r>
      <w:r w:rsidR="00080B41" w:rsidRPr="00F32CDC">
        <w:rPr>
          <w:rFonts w:ascii="Sofia Pro Regular" w:hAnsi="Sofia Pro Regular"/>
        </w:rPr>
        <w:t xml:space="preserve"> Rahmen </w:t>
      </w:r>
      <w:r w:rsidR="000B7850">
        <w:rPr>
          <w:rFonts w:ascii="Sofia Pro Regular" w:hAnsi="Sofia Pro Regular"/>
        </w:rPr>
        <w:t xml:space="preserve">markierst und </w:t>
      </w:r>
      <w:r w:rsidR="00D564D7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>
            <wp:extent cx="260000" cy="216000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10">
        <w:rPr>
          <w:rFonts w:ascii="Sofia Pro Regular" w:hAnsi="Sofia Pro Regular"/>
        </w:rPr>
        <w:t xml:space="preserve"> </w:t>
      </w:r>
      <w:r w:rsidR="00C156B0">
        <w:rPr>
          <w:rFonts w:ascii="Sofia Pro Regular" w:hAnsi="Sofia Pro Regular"/>
        </w:rPr>
        <w:t>+</w:t>
      </w:r>
      <w:r w:rsidR="00880910">
        <w:rPr>
          <w:rFonts w:ascii="Sofia Pro Regular" w:hAnsi="Sofia Pro Regular"/>
        </w:rPr>
        <w:t xml:space="preserve"> </w:t>
      </w:r>
      <w:r w:rsidR="00D564D7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>
            <wp:extent cx="264000" cy="216000"/>
            <wp:effectExtent l="0" t="0" r="317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6B0">
        <w:rPr>
          <w:rFonts w:ascii="Sofia Pro Regular" w:hAnsi="Sofia Pro Regular"/>
        </w:rPr>
        <w:t xml:space="preserve"> + </w:t>
      </w:r>
      <w:r w:rsidR="001A2607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>
            <wp:extent cx="212000" cy="21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_bi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850">
        <w:rPr>
          <w:rFonts w:ascii="Sofia Pro Regular" w:hAnsi="Sofia Pro Regular"/>
        </w:rPr>
        <w:t xml:space="preserve"> drückst</w:t>
      </w:r>
      <w:r w:rsidR="00080B41" w:rsidRPr="00F32CDC">
        <w:rPr>
          <w:rFonts w:ascii="Sofia Pro Regular" w:hAnsi="Sofia Pro Regular"/>
        </w:rPr>
        <w:t xml:space="preserve">. </w:t>
      </w:r>
      <w:r w:rsidR="00BE31CA">
        <w:rPr>
          <w:rFonts w:ascii="Sofia Pro Regular" w:hAnsi="Sofia Pro Regular"/>
        </w:rPr>
        <w:t>Auf der rechten Seite erscheint ein Fenster „Füllung und Kontur“.</w:t>
      </w:r>
      <w:r w:rsidR="00BE31CA">
        <w:rPr>
          <w:rFonts w:ascii="Sofia Pro Regular" w:hAnsi="Sofia Pro Regular"/>
        </w:rPr>
        <w:br/>
      </w:r>
      <w:r w:rsidR="00B84C14" w:rsidRPr="00BE31CA">
        <w:rPr>
          <w:rFonts w:ascii="Sofia Pro Regular" w:hAnsi="Sofia Pro Regular"/>
        </w:rPr>
        <w:t>Auf</w:t>
      </w:r>
      <w:r w:rsidR="00080B41" w:rsidRPr="00BE31CA">
        <w:rPr>
          <w:rFonts w:ascii="Sofia Pro Regular" w:hAnsi="Sofia Pro Regular"/>
        </w:rPr>
        <w:t xml:space="preserve"> </w:t>
      </w:r>
      <w:r w:rsidR="00B84C14" w:rsidRPr="00BE31CA">
        <w:rPr>
          <w:rFonts w:ascii="Sofia Pro Regular" w:hAnsi="Sofia Pro Regular"/>
        </w:rPr>
        <w:t>der Karteikarte</w:t>
      </w:r>
      <w:r w:rsidR="00080B41" w:rsidRPr="00BE31CA">
        <w:rPr>
          <w:rFonts w:ascii="Sofia Pro Regular" w:hAnsi="Sofia Pro Regular"/>
        </w:rPr>
        <w:t xml:space="preserve"> „Muster der Kontur“ setze die Linienstärke auf 0</w:t>
      </w:r>
      <w:r w:rsidR="00F668A3" w:rsidRPr="00BE31CA">
        <w:rPr>
          <w:rFonts w:ascii="Sofia Pro Regular" w:hAnsi="Sofia Pro Regular"/>
        </w:rPr>
        <w:t>.</w:t>
      </w:r>
      <w:r w:rsidR="00080B41" w:rsidRPr="00BE31CA">
        <w:rPr>
          <w:rFonts w:ascii="Sofia Pro Regular" w:hAnsi="Sofia Pro Regular"/>
        </w:rPr>
        <w:t>075 mm.</w:t>
      </w:r>
      <w:r w:rsidR="00F668A3" w:rsidRPr="00BE31CA">
        <w:rPr>
          <w:rFonts w:ascii="Sofia Pro Regular" w:hAnsi="Sofia Pro Regular"/>
        </w:rPr>
        <w:t xml:space="preserve"> </w:t>
      </w:r>
      <w:r w:rsidRPr="00BE31CA">
        <w:rPr>
          <w:rFonts w:ascii="Sofia Pro Regular" w:hAnsi="Sofia Pro Regular"/>
        </w:rPr>
        <w:br/>
      </w:r>
      <w:r w:rsidR="00F668A3" w:rsidRPr="00BE31CA">
        <w:rPr>
          <w:rFonts w:ascii="Sofia Pro Regular" w:hAnsi="Sofia Pro Regular"/>
        </w:rPr>
        <w:t xml:space="preserve">Vorsicht! </w:t>
      </w:r>
      <w:proofErr w:type="spellStart"/>
      <w:r w:rsidR="00F668A3" w:rsidRPr="00BE31CA">
        <w:rPr>
          <w:rFonts w:ascii="Sofia Pro Regular" w:hAnsi="Sofia Pro Regular"/>
        </w:rPr>
        <w:t>Inkscape</w:t>
      </w:r>
      <w:proofErr w:type="spellEnd"/>
      <w:r w:rsidR="00F668A3" w:rsidRPr="00BE31CA">
        <w:rPr>
          <w:rFonts w:ascii="Sofia Pro Regular" w:hAnsi="Sofia Pro Regular"/>
        </w:rPr>
        <w:t xml:space="preserve"> ist amerikanisch, du musst einen Dez</w:t>
      </w:r>
      <w:r w:rsidR="00BE31CA" w:rsidRPr="00BE31CA">
        <w:rPr>
          <w:rFonts w:ascii="Sofia Pro Regular" w:hAnsi="Sofia Pro Regular"/>
        </w:rPr>
        <w:t>imalpunkt verwenden, kein Komma.</w:t>
      </w:r>
      <w:r w:rsidR="00F668A3" w:rsidRPr="00BE31CA">
        <w:rPr>
          <w:rFonts w:ascii="Sofia Pro Regular" w:hAnsi="Sofia Pro Regular"/>
        </w:rPr>
        <w:t xml:space="preserve"> </w:t>
      </w:r>
    </w:p>
    <w:p w:rsidR="00080B41" w:rsidRPr="00F32CDC" w:rsidRDefault="00BE31CA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5511800</wp:posOffset>
            </wp:positionH>
            <wp:positionV relativeFrom="paragraph">
              <wp:posOffset>410845</wp:posOffset>
            </wp:positionV>
            <wp:extent cx="323850" cy="32385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32C" w:rsidRPr="00F32CDC">
        <w:rPr>
          <w:rFonts w:ascii="Sofia Pro Regular" w:hAnsi="Sofia Pro Regular"/>
        </w:rPr>
        <w:t xml:space="preserve">Auf der Karteikarte „Farbe der Kontur“ kannst du kontrollieren, ob der Farbton </w:t>
      </w:r>
      <w:r>
        <w:rPr>
          <w:rFonts w:ascii="Sofia Pro Regular" w:hAnsi="Sofia Pro Regular"/>
        </w:rPr>
        <w:t>RGB</w:t>
      </w:r>
      <w:r w:rsidR="00212FE3">
        <w:rPr>
          <w:rFonts w:ascii="Sofia Pro Regular" w:hAnsi="Sofia Pro Regular"/>
        </w:rPr>
        <w:t>A</w:t>
      </w:r>
      <w:r w:rsidR="00E9538A">
        <w:rPr>
          <w:rFonts w:ascii="Sofia Pro Regular" w:hAnsi="Sofia Pro Regular"/>
        </w:rPr>
        <w:t xml:space="preserve"> 255, 0, </w:t>
      </w:r>
      <w:r>
        <w:rPr>
          <w:rFonts w:ascii="Sofia Pro Regular" w:hAnsi="Sofia Pro Regular"/>
        </w:rPr>
        <w:t>0</w:t>
      </w:r>
      <w:r w:rsidR="00E9538A">
        <w:rPr>
          <w:rFonts w:ascii="Sofia Pro Regular" w:hAnsi="Sofia Pro Regular"/>
        </w:rPr>
        <w:t xml:space="preserve">, </w:t>
      </w:r>
      <w:r w:rsidR="00212FE3">
        <w:rPr>
          <w:rFonts w:ascii="Sofia Pro Regular" w:hAnsi="Sofia Pro Regular"/>
        </w:rPr>
        <w:t>255</w:t>
      </w:r>
      <w:r w:rsidR="00ED732C" w:rsidRPr="00F32CDC">
        <w:rPr>
          <w:rFonts w:ascii="Sofia Pro Regular" w:hAnsi="Sofia Pro Regular"/>
        </w:rPr>
        <w:t xml:space="preserve"> ausgewählt</w:t>
      </w:r>
      <w:r w:rsidR="00212FE3">
        <w:rPr>
          <w:rFonts w:ascii="Sofia Pro Regular" w:hAnsi="Sofia Pro Regular"/>
        </w:rPr>
        <w:t xml:space="preserve"> und die Deckkraft auf 100% eingestellt</w:t>
      </w:r>
      <w:r w:rsidR="00ED732C" w:rsidRPr="00F32CDC">
        <w:rPr>
          <w:rFonts w:ascii="Sofia Pro Regular" w:hAnsi="Sofia Pro Regular"/>
        </w:rPr>
        <w:t xml:space="preserve"> ist.</w:t>
      </w:r>
    </w:p>
    <w:p w:rsidR="009F6D45" w:rsidRDefault="00080B41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9F6D45">
        <w:rPr>
          <w:rFonts w:ascii="Sofia Pro Regular" w:hAnsi="Sofia Pro Regular"/>
        </w:rPr>
        <w:t>Jetzt braucht dein</w:t>
      </w:r>
      <w:r w:rsidR="00B84C14" w:rsidRPr="009F6D45">
        <w:rPr>
          <w:rFonts w:ascii="Sofia Pro Regular" w:hAnsi="Sofia Pro Regular"/>
        </w:rPr>
        <w:t xml:space="preserve"> Schlüsselanhänger </w:t>
      </w:r>
      <w:r w:rsidR="00F668A3" w:rsidRPr="009F6D45">
        <w:rPr>
          <w:rFonts w:ascii="Sofia Pro Regular" w:hAnsi="Sofia Pro Regular"/>
        </w:rPr>
        <w:t>ein</w:t>
      </w:r>
      <w:r w:rsidR="00853F90">
        <w:rPr>
          <w:rFonts w:ascii="Sofia Pro Regular" w:hAnsi="Sofia Pro Regular"/>
        </w:rPr>
        <w:t xml:space="preserve"> Loch. Zeich</w:t>
      </w:r>
      <w:r w:rsidR="00B84C14" w:rsidRPr="009F6D45">
        <w:rPr>
          <w:rFonts w:ascii="Sofia Pro Regular" w:hAnsi="Sofia Pro Regular"/>
        </w:rPr>
        <w:t>n</w:t>
      </w:r>
      <w:r w:rsidR="00853F90">
        <w:rPr>
          <w:rFonts w:ascii="Sofia Pro Regular" w:hAnsi="Sofia Pro Regular"/>
        </w:rPr>
        <w:t>e</w:t>
      </w:r>
      <w:r w:rsidR="00B84C14" w:rsidRPr="009F6D45">
        <w:rPr>
          <w:rFonts w:ascii="Sofia Pro Regular" w:hAnsi="Sofia Pro Regular"/>
        </w:rPr>
        <w:t xml:space="preserve"> mit dem Kreiswerkzeug</w:t>
      </w:r>
      <w:r w:rsidR="00BE344E" w:rsidRPr="009F6D45">
        <w:rPr>
          <w:rFonts w:ascii="Sofia Pro Regular" w:hAnsi="Sofia Pro Regular"/>
        </w:rPr>
        <w:t xml:space="preserve"> </w:t>
      </w:r>
      <w:r w:rsidR="009F6D45" w:rsidRPr="009F6D45">
        <w:rPr>
          <w:rFonts w:ascii="Sofia Pro Regular" w:hAnsi="Sofia Pro Regular"/>
        </w:rPr>
        <w:t xml:space="preserve"> einen Kreis. W</w:t>
      </w:r>
      <w:r w:rsidR="00B84C14" w:rsidRPr="009F6D45">
        <w:rPr>
          <w:rFonts w:ascii="Sofia Pro Regular" w:hAnsi="Sofia Pro Regular"/>
        </w:rPr>
        <w:t>echsle zum Pfeilwerkzeug, markiere den Kreis und gib bei „B“ und „H“ 5 mm ein. Mit den Pfeiltasten auf der Tastatur kannst du den Kreis an die gewünschte Stelle schieben.</w:t>
      </w:r>
      <w:r w:rsidR="009D3BB6" w:rsidRPr="009F6D45">
        <w:rPr>
          <w:rFonts w:ascii="Sofia Pro Regular" w:hAnsi="Sofia Pro Regular"/>
        </w:rPr>
        <w:t xml:space="preserve"> </w:t>
      </w:r>
    </w:p>
    <w:p w:rsidR="00BE31CA" w:rsidRDefault="00B84C14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BE31CA">
        <w:rPr>
          <w:rFonts w:ascii="Sofia Pro Regular" w:hAnsi="Sofia Pro Regular"/>
        </w:rPr>
        <w:t>Auch dieser Kreis muss die Stärke 0</w:t>
      </w:r>
      <w:r w:rsidR="00F668A3" w:rsidRPr="00BE31CA">
        <w:rPr>
          <w:rFonts w:ascii="Sofia Pro Regular" w:hAnsi="Sofia Pro Regular"/>
        </w:rPr>
        <w:t>.</w:t>
      </w:r>
      <w:r w:rsidRPr="00BE31CA">
        <w:rPr>
          <w:rFonts w:ascii="Sofia Pro Regular" w:hAnsi="Sofia Pro Regular"/>
        </w:rPr>
        <w:t xml:space="preserve">075 mm und die Farbe </w:t>
      </w:r>
      <w:r w:rsidR="00853F90">
        <w:rPr>
          <w:rFonts w:ascii="Sofia Pro Regular" w:hAnsi="Sofia Pro Regular"/>
        </w:rPr>
        <w:t>R</w:t>
      </w:r>
      <w:r w:rsidRPr="00BE31CA">
        <w:rPr>
          <w:rFonts w:ascii="Sofia Pro Regular" w:hAnsi="Sofia Pro Regular"/>
        </w:rPr>
        <w:t xml:space="preserve">ot haben (siehe Punkt </w:t>
      </w:r>
      <w:r w:rsidR="00BE31CA" w:rsidRPr="00BE31CA">
        <w:rPr>
          <w:rFonts w:ascii="Sofia Pro Regular" w:hAnsi="Sofia Pro Regular"/>
        </w:rPr>
        <w:t>5-7</w:t>
      </w:r>
      <w:r w:rsidRPr="00BE31CA">
        <w:rPr>
          <w:rFonts w:ascii="Sofia Pro Regular" w:hAnsi="Sofia Pro Regular"/>
        </w:rPr>
        <w:t>).</w:t>
      </w:r>
      <w:r w:rsidR="00BE31CA" w:rsidRPr="00BE31CA">
        <w:rPr>
          <w:rFonts w:ascii="Sofia Pro Regular" w:hAnsi="Sofia Pro Regular"/>
          <w:noProof/>
          <w:lang w:eastAsia="de-AT"/>
        </w:rPr>
        <w:t xml:space="preserve"> </w:t>
      </w:r>
      <w:r w:rsidR="00AC1BDA">
        <w:rPr>
          <w:rFonts w:ascii="Sofia Pro Regular" w:hAnsi="Sofia Pro Regular"/>
          <w:noProof/>
          <w:lang w:eastAsia="de-AT"/>
        </w:rPr>
        <w:t>Fertig ist die Grundform!</w:t>
      </w:r>
    </w:p>
    <w:p w:rsidR="003A5E23" w:rsidRPr="008C08AE" w:rsidRDefault="008C08AE" w:rsidP="003A5E23">
      <w:pPr>
        <w:rPr>
          <w:rFonts w:ascii="Sofia Pro Regular" w:hAnsi="Sofia Pro Regular"/>
          <w:b/>
        </w:rPr>
      </w:pPr>
      <w:r>
        <w:rPr>
          <w:rFonts w:ascii="Sofia Pro Regular" w:hAnsi="Sofia Pro Regular"/>
          <w:b/>
          <w:noProof/>
          <w:lang w:eastAsia="de-AT"/>
        </w:rPr>
        <w:lastRenderedPageBreak/>
        <w:t>Gravur gestalten:</w:t>
      </w:r>
    </w:p>
    <w:p w:rsidR="00B84C14" w:rsidRPr="00BE31CA" w:rsidRDefault="00AC1BDA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Was soll auf deinem Schlüsselanhänger zu sehen sein? Mit </w:t>
      </w:r>
      <w:r w:rsidR="00B84C14" w:rsidRPr="00BE31CA">
        <w:rPr>
          <w:rFonts w:ascii="Sofia Pro Regular" w:hAnsi="Sofia Pro Regular"/>
        </w:rPr>
        <w:t>dem Textwerkzeug</w:t>
      </w:r>
      <w:r w:rsidR="002B4BE1">
        <w:rPr>
          <w:rFonts w:ascii="Sofia Pro Regular" w:hAnsi="Sofia Pro Regular"/>
        </w:rPr>
        <w:t xml:space="preserve"> </w:t>
      </w:r>
      <w:r w:rsidR="002B4BE1" w:rsidRPr="002B4BE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4CA93FB" wp14:editId="7A9BE6A3">
            <wp:extent cx="195580" cy="19558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BE1">
        <w:rPr>
          <w:rFonts w:ascii="Sofia Pro Regular" w:hAnsi="Sofia Pro Regular"/>
        </w:rPr>
        <w:t xml:space="preserve">    </w:t>
      </w:r>
      <w:r w:rsidR="00BE31CA">
        <w:rPr>
          <w:rFonts w:ascii="Sofia Pro Regular" w:hAnsi="Sofia Pro Regular"/>
        </w:rPr>
        <w:t xml:space="preserve">        </w:t>
      </w:r>
      <w:r>
        <w:rPr>
          <w:rFonts w:ascii="Sofia Pro Regular" w:hAnsi="Sofia Pro Regular"/>
        </w:rPr>
        <w:t xml:space="preserve">kannst du </w:t>
      </w:r>
      <w:r w:rsidR="00B84C14" w:rsidRPr="00BE31CA">
        <w:rPr>
          <w:rFonts w:ascii="Sofia Pro Regular" w:hAnsi="Sofia Pro Regular"/>
        </w:rPr>
        <w:t>z.B. deinen Namen schreiben.</w:t>
      </w:r>
      <w:r w:rsidR="00212FE3">
        <w:rPr>
          <w:rFonts w:ascii="Sofia Pro Regular" w:hAnsi="Sofia Pro Regular"/>
        </w:rPr>
        <w:t xml:space="preserve"> Klicke einfach in deinen </w:t>
      </w:r>
      <w:bookmarkStart w:id="0" w:name="_GoBack"/>
      <w:bookmarkEnd w:id="0"/>
      <w:r w:rsidR="00212FE3">
        <w:rPr>
          <w:rFonts w:ascii="Sofia Pro Regular" w:hAnsi="Sofia Pro Regular"/>
        </w:rPr>
        <w:t>Schl</w:t>
      </w:r>
      <w:r w:rsidR="00A1437E">
        <w:rPr>
          <w:rFonts w:ascii="Sofia Pro Regular" w:hAnsi="Sofia Pro Regular"/>
        </w:rPr>
        <w:t>üsselanhänger und schreibe los!</w:t>
      </w:r>
    </w:p>
    <w:p w:rsidR="00870D4B" w:rsidRDefault="00AC1BDA" w:rsidP="00AC1BDA">
      <w:pPr>
        <w:numPr>
          <w:ilvl w:val="0"/>
          <w:numId w:val="5"/>
        </w:numPr>
        <w:rPr>
          <w:rFonts w:ascii="Sofia Pro Regular" w:hAnsi="Sofia Pro Regular"/>
        </w:rPr>
      </w:pPr>
      <w:r w:rsidRPr="00AC1BDA">
        <w:rPr>
          <w:rFonts w:ascii="Sofia Pro Regular" w:hAnsi="Sofia Pro Regular"/>
        </w:rPr>
        <w:t xml:space="preserve">Um eine andere Schriftart einzustellen, </w:t>
      </w:r>
      <w:r w:rsidR="007A1A6D" w:rsidRPr="00AC1BDA">
        <w:rPr>
          <w:rFonts w:ascii="Sofia Pro Regular" w:hAnsi="Sofia Pro Regular"/>
        </w:rPr>
        <w:t xml:space="preserve">drücke </w:t>
      </w:r>
      <w:r w:rsidR="00D564D7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D8A6BE9" wp14:editId="225AACED">
            <wp:extent cx="260000" cy="216000"/>
            <wp:effectExtent l="0" t="0" r="698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90">
        <w:rPr>
          <w:rFonts w:ascii="Sofia Pro Regular" w:hAnsi="Sofia Pro Regular"/>
        </w:rPr>
        <w:t xml:space="preserve"> + </w:t>
      </w:r>
      <w:r w:rsidR="00D564D7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34593127" wp14:editId="5CBF80F4">
            <wp:extent cx="264000" cy="216000"/>
            <wp:effectExtent l="0" t="0" r="317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90">
        <w:rPr>
          <w:rFonts w:ascii="Sofia Pro Regular" w:hAnsi="Sofia Pro Regular"/>
        </w:rPr>
        <w:t xml:space="preserve">+ </w:t>
      </w:r>
      <w:r w:rsidR="008831C5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>
            <wp:extent cx="212000" cy="216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_bi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E89"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t xml:space="preserve">, damit das Fenster </w:t>
      </w:r>
      <w:r w:rsidR="00853F90">
        <w:rPr>
          <w:rFonts w:ascii="Sofia Pro Regular" w:hAnsi="Sofia Pro Regular"/>
        </w:rPr>
        <w:t>„</w:t>
      </w:r>
      <w:r>
        <w:rPr>
          <w:rFonts w:ascii="Sofia Pro Regular" w:hAnsi="Sofia Pro Regular"/>
        </w:rPr>
        <w:t>Textoptionen</w:t>
      </w:r>
      <w:r w:rsidR="00853F90">
        <w:rPr>
          <w:rFonts w:ascii="Sofia Pro Regular" w:hAnsi="Sofia Pro Regular"/>
        </w:rPr>
        <w:t>“</w:t>
      </w:r>
      <w:r>
        <w:rPr>
          <w:rFonts w:ascii="Sofia Pro Regular" w:hAnsi="Sofia Pro Regular"/>
        </w:rPr>
        <w:t xml:space="preserve"> erscheint.</w:t>
      </w:r>
      <w:r w:rsidR="00870D4B" w:rsidRPr="00AC1BDA"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t>Hier kannst d</w:t>
      </w:r>
      <w:r w:rsidR="00870D4B" w:rsidRPr="00AC1BDA">
        <w:rPr>
          <w:rFonts w:ascii="Sofia Pro Regular" w:hAnsi="Sofia Pro Regular"/>
        </w:rPr>
        <w:t>u „</w:t>
      </w:r>
      <w:r w:rsidR="007A1A6D" w:rsidRPr="00AC1BDA">
        <w:rPr>
          <w:rFonts w:ascii="Sofia Pro Regular" w:hAnsi="Sofia Pro Regular"/>
        </w:rPr>
        <w:t>Schrift</w:t>
      </w:r>
      <w:r w:rsidR="00870D4B" w:rsidRPr="00AC1BDA">
        <w:rPr>
          <w:rFonts w:ascii="Sofia Pro Regular" w:hAnsi="Sofia Pro Regular"/>
        </w:rPr>
        <w:t xml:space="preserve">“ </w:t>
      </w:r>
      <w:r w:rsidR="007A1A6D" w:rsidRPr="00AC1BDA">
        <w:rPr>
          <w:rFonts w:ascii="Sofia Pro Regular" w:hAnsi="Sofia Pro Regular"/>
        </w:rPr>
        <w:t>Schriftart und -größe ändern</w:t>
      </w:r>
      <w:r w:rsidR="00853F90">
        <w:rPr>
          <w:rFonts w:ascii="Sofia Pro Regular" w:hAnsi="Sofia Pro Regular"/>
        </w:rPr>
        <w:t>. K</w:t>
      </w:r>
      <w:r>
        <w:rPr>
          <w:rFonts w:ascii="Sofia Pro Regular" w:hAnsi="Sofia Pro Regular"/>
        </w:rPr>
        <w:t xml:space="preserve">licke </w:t>
      </w:r>
      <w:r w:rsidR="00853F90">
        <w:rPr>
          <w:rFonts w:ascii="Sofia Pro Regular" w:hAnsi="Sofia Pro Regular"/>
        </w:rPr>
        <w:t>anschließend</w:t>
      </w:r>
      <w:r>
        <w:rPr>
          <w:rFonts w:ascii="Sofia Pro Regular" w:hAnsi="Sofia Pro Regular"/>
        </w:rPr>
        <w:t xml:space="preserve"> auf „Anwenden“</w:t>
      </w:r>
      <w:r w:rsidR="001E6EDB" w:rsidRPr="00AC1BDA">
        <w:rPr>
          <w:rFonts w:ascii="Sofia Pro Regular" w:hAnsi="Sofia Pro Regular"/>
        </w:rPr>
        <w:t xml:space="preserve">. </w:t>
      </w:r>
      <w:r w:rsidR="008C08AE" w:rsidRPr="008C08AE">
        <w:rPr>
          <w:rFonts w:ascii="Sofia Pro Regular" w:hAnsi="Sofia Pro Regular"/>
          <w:i/>
        </w:rPr>
        <w:t xml:space="preserve">Tipp: </w:t>
      </w:r>
      <w:r w:rsidR="001E6EDB" w:rsidRPr="008C08AE">
        <w:rPr>
          <w:rFonts w:ascii="Sofia Pro Regular" w:hAnsi="Sofia Pro Regular"/>
          <w:i/>
        </w:rPr>
        <w:t>Du kannst den Text auch später jederzeit ändern, indem du ihn doppelt anklickst und markierst.</w:t>
      </w:r>
    </w:p>
    <w:p w:rsidR="00870D4B" w:rsidRDefault="007A1A6D" w:rsidP="002C6B84">
      <w:pPr>
        <w:numPr>
          <w:ilvl w:val="0"/>
          <w:numId w:val="5"/>
        </w:numPr>
        <w:spacing w:after="0"/>
        <w:ind w:left="714" w:hanging="357"/>
        <w:rPr>
          <w:rFonts w:ascii="Sofia Pro Regular" w:hAnsi="Sofia Pro Regular"/>
        </w:rPr>
      </w:pPr>
      <w:r>
        <w:rPr>
          <w:rFonts w:ascii="Sofia Pro Regular" w:hAnsi="Sofia Pro Regular"/>
        </w:rPr>
        <w:t>Wenn noch Platz ist</w:t>
      </w:r>
      <w:r w:rsidR="00BE344E">
        <w:rPr>
          <w:rFonts w:ascii="Sofia Pro Regular" w:hAnsi="Sofia Pro Regular"/>
        </w:rPr>
        <w:t xml:space="preserve"> und du Lust hast</w:t>
      </w:r>
      <w:r>
        <w:rPr>
          <w:rFonts w:ascii="Sofia Pro Regular" w:hAnsi="Sofia Pro Regular"/>
        </w:rPr>
        <w:t>, z</w:t>
      </w:r>
      <w:r w:rsidR="00870D4B" w:rsidRPr="00870D4B">
        <w:rPr>
          <w:rFonts w:ascii="Sofia Pro Regular" w:hAnsi="Sofia Pro Regular"/>
        </w:rPr>
        <w:t>eichne mit den Werkzeugen (Rechteck, Kreis, Polygon</w:t>
      </w:r>
      <w:r w:rsidR="00BE344E">
        <w:rPr>
          <w:rFonts w:ascii="Sofia Pro Regular" w:hAnsi="Sofia Pro Regular"/>
        </w:rPr>
        <w:t>/Stern</w:t>
      </w:r>
      <w:r w:rsidR="00AC1BDA">
        <w:rPr>
          <w:rFonts w:ascii="Sofia Pro Regular" w:hAnsi="Sofia Pro Regular"/>
        </w:rPr>
        <w:t xml:space="preserve">, </w:t>
      </w:r>
      <w:proofErr w:type="spellStart"/>
      <w:r w:rsidR="00AC1BDA">
        <w:rPr>
          <w:rFonts w:ascii="Sofia Pro Regular" w:hAnsi="Sofia Pro Regular"/>
        </w:rPr>
        <w:t>Freihand</w:t>
      </w:r>
      <w:proofErr w:type="spellEnd"/>
      <w:r w:rsidR="00AC1BDA">
        <w:rPr>
          <w:rFonts w:ascii="Sofia Pro Regular" w:hAnsi="Sofia Pro Regular"/>
        </w:rPr>
        <w:t>, Kurve -</w:t>
      </w:r>
      <w:r w:rsidR="006112E0">
        <w:rPr>
          <w:rFonts w:ascii="Sofia Pro Regular" w:hAnsi="Sofia Pro Regular"/>
        </w:rPr>
        <w:t xml:space="preserve"> siehe Werkzeug-Übersicht</w:t>
      </w:r>
      <w:r w:rsidR="00870D4B" w:rsidRPr="00870D4B">
        <w:rPr>
          <w:rFonts w:ascii="Sofia Pro Regular" w:hAnsi="Sofia Pro Regular"/>
        </w:rPr>
        <w:t xml:space="preserve">) ein Deko-Objekt neben deinen Text in den Rahmen. </w:t>
      </w:r>
      <w:r w:rsidR="00870D4B" w:rsidRPr="00870D4B">
        <w:rPr>
          <w:rFonts w:ascii="Sofia Pro Regular" w:hAnsi="Sofia Pro Regular"/>
        </w:rPr>
        <w:br/>
      </w:r>
      <w:r w:rsidR="00870D4B" w:rsidRPr="008C08AE">
        <w:rPr>
          <w:rFonts w:ascii="Sofia Pro Regular" w:hAnsi="Sofia Pro Regular"/>
          <w:i/>
        </w:rPr>
        <w:t xml:space="preserve">Tipp: Wähle nach jedem Zeichnen </w:t>
      </w:r>
      <w:r w:rsidRPr="008C08AE">
        <w:rPr>
          <w:rFonts w:ascii="Sofia Pro Regular" w:hAnsi="Sofia Pro Regular"/>
          <w:i/>
        </w:rPr>
        <w:t xml:space="preserve">oder Schrift bearbeiten </w:t>
      </w:r>
      <w:r w:rsidR="00870D4B" w:rsidRPr="008C08AE">
        <w:rPr>
          <w:rFonts w:ascii="Sofia Pro Regular" w:hAnsi="Sofia Pro Regular"/>
          <w:i/>
        </w:rPr>
        <w:t>wieder das Pfeilwerkzeug aus, sonst zeichnest du unabsichtlich neue Objekte!</w:t>
      </w:r>
    </w:p>
    <w:p w:rsidR="00DA41F8" w:rsidRPr="008C08AE" w:rsidRDefault="001E6EDB" w:rsidP="00AC1BDA">
      <w:pPr>
        <w:ind w:left="720"/>
        <w:rPr>
          <w:rFonts w:ascii="Sofia Pro Regular" w:hAnsi="Sofia Pro Regular"/>
          <w:i/>
        </w:rPr>
      </w:pPr>
      <w:r w:rsidRPr="008C08AE">
        <w:rPr>
          <w:rFonts w:ascii="Sofia Pro Regular" w:hAnsi="Sofia Pro Regular"/>
          <w:i/>
        </w:rPr>
        <w:t>Erinnerung</w:t>
      </w:r>
      <w:r w:rsidR="009F6D45" w:rsidRPr="008C08AE">
        <w:rPr>
          <w:rFonts w:ascii="Sofia Pro Regular" w:hAnsi="Sofia Pro Regular"/>
          <w:i/>
        </w:rPr>
        <w:t>: B</w:t>
      </w:r>
      <w:r w:rsidR="00DA41F8" w:rsidRPr="008C08AE">
        <w:rPr>
          <w:rFonts w:ascii="Sofia Pro Regular" w:hAnsi="Sofia Pro Regular"/>
          <w:i/>
        </w:rPr>
        <w:t>ei roten Linien schneidet der Laser das Material durch, schwarze graviert er in die Oberfläche ein!</w:t>
      </w:r>
    </w:p>
    <w:p w:rsidR="00DA41F8" w:rsidRDefault="00DA41F8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>Wenn du ein neues Objekt gezeichnet hast</w:t>
      </w:r>
      <w:r w:rsidR="00F32CDC">
        <w:rPr>
          <w:rFonts w:ascii="Sofia Pro Regular" w:hAnsi="Sofia Pro Regular"/>
        </w:rPr>
        <w:t>,</w:t>
      </w:r>
      <w:r w:rsidR="00F668A3">
        <w:rPr>
          <w:rFonts w:ascii="Sofia Pro Regular" w:hAnsi="Sofia Pro Regular"/>
        </w:rPr>
        <w:t xml:space="preserve"> das ausgeschnitten werden soll</w:t>
      </w:r>
      <w:r>
        <w:rPr>
          <w:rFonts w:ascii="Sofia Pro Regular" w:hAnsi="Sofia Pro Regular"/>
        </w:rPr>
        <w:t>, klicke es an</w:t>
      </w:r>
      <w:r w:rsidR="00853F90">
        <w:rPr>
          <w:rFonts w:ascii="Sofia Pro Regular" w:hAnsi="Sofia Pro Regular"/>
        </w:rPr>
        <w:t>, ändere die Farbe auf Rot</w:t>
      </w:r>
      <w:r>
        <w:rPr>
          <w:rFonts w:ascii="Sofia Pro Regular" w:hAnsi="Sofia Pro Regular"/>
        </w:rPr>
        <w:t xml:space="preserve"> </w:t>
      </w:r>
      <w:r w:rsidR="00A1437E">
        <w:rPr>
          <w:rFonts w:ascii="Sofia Pro Regular" w:hAnsi="Sofia Pro Regular"/>
        </w:rPr>
        <w:t>(Punkt 5-7).</w:t>
      </w:r>
    </w:p>
    <w:p w:rsidR="00F668A3" w:rsidRPr="00870D4B" w:rsidRDefault="002C6B84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noProof/>
          <w:lang w:eastAsia="de-A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4529455</wp:posOffset>
            </wp:positionH>
            <wp:positionV relativeFrom="paragraph">
              <wp:posOffset>7620</wp:posOffset>
            </wp:positionV>
            <wp:extent cx="1235710" cy="984885"/>
            <wp:effectExtent l="0" t="0" r="2540" b="571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8A3">
        <w:rPr>
          <w:rFonts w:ascii="Sofia Pro Regular" w:hAnsi="Sofia Pro Regular"/>
        </w:rPr>
        <w:t xml:space="preserve">Wenn ein Objekt (Kreis, Stern, Polygon, etc.) graviert werden soll, musst du es im Menü „Pfad &gt; Kontur in Pfad umwandeln“ in einen gefüllten Pfad (zwei </w:t>
      </w:r>
      <w:r w:rsidR="0070026A">
        <w:rPr>
          <w:rFonts w:ascii="Sofia Pro Regular" w:hAnsi="Sofia Pro Regular"/>
        </w:rPr>
        <w:t>Linien</w:t>
      </w:r>
      <w:r w:rsidR="00F668A3">
        <w:rPr>
          <w:rFonts w:ascii="Sofia Pro Regular" w:hAnsi="Sofia Pro Regular"/>
        </w:rPr>
        <w:t xml:space="preserve"> mit Farbe dazwischen) umwandeln, sonst erkennt der Lasercutter es nur als haarfeine Linie</w:t>
      </w:r>
      <w:r w:rsidR="00EC5A1F">
        <w:rPr>
          <w:rFonts w:ascii="Sofia Pro Regular" w:hAnsi="Sofia Pro Regular"/>
        </w:rPr>
        <w:t xml:space="preserve"> (oberes Beispiel im Bild)</w:t>
      </w:r>
      <w:r w:rsidR="00F668A3">
        <w:rPr>
          <w:rFonts w:ascii="Sofia Pro Regular" w:hAnsi="Sofia Pro Regular"/>
        </w:rPr>
        <w:t>.</w:t>
      </w:r>
    </w:p>
    <w:p w:rsidR="00870D4B" w:rsidRPr="009F6D45" w:rsidRDefault="00630039" w:rsidP="009F6D45">
      <w:pPr>
        <w:numPr>
          <w:ilvl w:val="0"/>
          <w:numId w:val="5"/>
        </w:numPr>
        <w:rPr>
          <w:rFonts w:ascii="Sofia Pro Regular" w:hAnsi="Sofia Pro Regular"/>
        </w:rPr>
      </w:pPr>
      <w:r w:rsidRPr="00630039">
        <w:rPr>
          <w:rFonts w:ascii="Sofia Pro Regular" w:hAnsi="Sofia Pro Regular"/>
          <w:b/>
        </w:rPr>
        <w:t xml:space="preserve">Größe </w:t>
      </w:r>
      <w:r w:rsidR="00E43611" w:rsidRPr="00630039">
        <w:rPr>
          <w:rFonts w:ascii="Sofia Pro Regular" w:hAnsi="Sofia Pro Regular"/>
          <w:b/>
        </w:rPr>
        <w:t xml:space="preserve">von Objekten </w:t>
      </w:r>
      <w:r w:rsidRPr="00630039">
        <w:rPr>
          <w:rFonts w:ascii="Sofia Pro Regular" w:hAnsi="Sofia Pro Regular"/>
          <w:b/>
        </w:rPr>
        <w:t>verändern:</w:t>
      </w:r>
      <w:r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br/>
      </w:r>
      <w:r w:rsidR="00870D4B" w:rsidRPr="009F6D45">
        <w:rPr>
          <w:rFonts w:ascii="Sofia Pro Regular" w:hAnsi="Sofia Pro Regular"/>
        </w:rPr>
        <w:t>Wenn du Objekte mit dem Pfeilwerkzeug markiert hast, werden sie eingerahmt. Mit den eckigen Anfassern an den Ecken kannst du die Größe ändern.</w:t>
      </w:r>
      <w:r w:rsidR="00EC5A1F" w:rsidRPr="009F6D45">
        <w:rPr>
          <w:rFonts w:ascii="Sofia Pro Regular" w:hAnsi="Sofia Pro Regular"/>
        </w:rPr>
        <w:t xml:space="preserve"> Halte beim Ziehen Strg gedrückt, damit das Verhältnis von Höhe und Breite gleich bleibt. </w:t>
      </w:r>
    </w:p>
    <w:p w:rsidR="00870D4B" w:rsidRPr="00870D4B" w:rsidRDefault="00630039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630039">
        <w:rPr>
          <w:rFonts w:ascii="Sofia Pro Regular" w:hAnsi="Sofia Pro Regular"/>
          <w:b/>
        </w:rPr>
        <w:t>Position von Objekten</w:t>
      </w:r>
      <w:r w:rsidR="001E53F0">
        <w:rPr>
          <w:rFonts w:ascii="Sofia Pro Regular" w:hAnsi="Sofia Pro Regular"/>
          <w:b/>
        </w:rPr>
        <w:t xml:space="preserve"> verändern</w:t>
      </w:r>
      <w:r w:rsidRPr="00630039">
        <w:rPr>
          <w:rFonts w:ascii="Sofia Pro Regular" w:hAnsi="Sofia Pro Regular"/>
          <w:b/>
        </w:rPr>
        <w:t>:</w:t>
      </w:r>
      <w:r>
        <w:rPr>
          <w:rFonts w:ascii="Sofia Pro Regular" w:hAnsi="Sofia Pro Regular"/>
        </w:rPr>
        <w:br/>
      </w:r>
      <w:r w:rsidR="00870D4B" w:rsidRPr="00870D4B">
        <w:rPr>
          <w:rFonts w:ascii="Sofia Pro Regular" w:hAnsi="Sofia Pro Regular"/>
        </w:rPr>
        <w:t>Wenn der Mauszeiger über dem Rand des Objekts steht, erscheinen gekreuzte Pfeile. Jetzt kannst du klicken und das Objekt verschieben</w:t>
      </w:r>
      <w:r w:rsidR="00BF48D8">
        <w:rPr>
          <w:rFonts w:ascii="Sofia Pro Regular" w:hAnsi="Sofia Pro Regular"/>
        </w:rPr>
        <w:t>.</w:t>
      </w:r>
    </w:p>
    <w:p w:rsidR="003A5E23" w:rsidRPr="00853F90" w:rsidRDefault="00630039" w:rsidP="003A5E23">
      <w:pPr>
        <w:numPr>
          <w:ilvl w:val="0"/>
          <w:numId w:val="5"/>
        </w:numPr>
        <w:rPr>
          <w:rFonts w:ascii="Sofia Pro Regular" w:hAnsi="Sofia Pro Regular"/>
        </w:rPr>
      </w:pPr>
      <w:r w:rsidRPr="00630039">
        <w:rPr>
          <w:rFonts w:ascii="Sofia Pro Regular" w:hAnsi="Sofia Pro Regular"/>
          <w:b/>
        </w:rPr>
        <w:t>Drehen von Objekten:</w:t>
      </w:r>
      <w:r>
        <w:rPr>
          <w:rFonts w:ascii="Sofia Pro Regular" w:hAnsi="Sofia Pro Regular"/>
        </w:rPr>
        <w:br/>
      </w:r>
      <w:r w:rsidR="00870D4B" w:rsidRPr="00870D4B">
        <w:rPr>
          <w:rFonts w:ascii="Sofia Pro Regular" w:hAnsi="Sofia Pro Regular"/>
        </w:rPr>
        <w:t>Klickst du das Objekt ein zweites Mal an, ändert sich die Form der Anfasser. Jetzt kannst du das Objekt drehen.</w:t>
      </w:r>
    </w:p>
    <w:p w:rsidR="00D659F4" w:rsidRPr="00853F90" w:rsidRDefault="00870D4B" w:rsidP="00853F90">
      <w:pPr>
        <w:numPr>
          <w:ilvl w:val="0"/>
          <w:numId w:val="5"/>
        </w:numPr>
        <w:rPr>
          <w:rFonts w:ascii="Sofia Pro Regular" w:hAnsi="Sofia Pro Regular"/>
        </w:rPr>
      </w:pPr>
      <w:r w:rsidRPr="003A5E23">
        <w:rPr>
          <w:rFonts w:ascii="Sofia Pro Regular" w:hAnsi="Sofia Pro Regular"/>
        </w:rPr>
        <w:t>Wenn du mit dem Ergebnis zufriede</w:t>
      </w:r>
      <w:r w:rsidR="003A5E23" w:rsidRPr="003A5E23">
        <w:rPr>
          <w:rFonts w:ascii="Sofia Pro Regular" w:hAnsi="Sofia Pro Regular"/>
        </w:rPr>
        <w:t>n</w:t>
      </w:r>
      <w:r w:rsidR="001E53F0">
        <w:rPr>
          <w:rFonts w:ascii="Sofia Pro Regular" w:hAnsi="Sofia Pro Regular"/>
        </w:rPr>
        <w:t xml:space="preserve"> bist, rufe ein*e Explainer*in. Drücke zum Speichern </w:t>
      </w:r>
      <w:r w:rsidR="008831C5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F2B85C3" wp14:editId="53B75C7C">
            <wp:extent cx="260000" cy="216000"/>
            <wp:effectExtent l="0" t="0" r="698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1C5">
        <w:rPr>
          <w:rFonts w:ascii="Sofia Pro Regular" w:hAnsi="Sofia Pro Regular"/>
        </w:rPr>
        <w:t xml:space="preserve"> + </w:t>
      </w:r>
      <w:r w:rsidR="008831C5" w:rsidRPr="008C08AE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>
            <wp:extent cx="212000" cy="2160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bi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8AE">
        <w:rPr>
          <w:rFonts w:ascii="Sofia Pro Regular" w:hAnsi="Sofia Pro Regular"/>
        </w:rPr>
        <w:t xml:space="preserve"> </w:t>
      </w:r>
      <w:r w:rsidR="001E53F0">
        <w:rPr>
          <w:rFonts w:ascii="Sofia Pro Regular" w:hAnsi="Sofia Pro Regular"/>
        </w:rPr>
        <w:t xml:space="preserve">. </w:t>
      </w:r>
      <w:r w:rsidR="003A5E23">
        <w:rPr>
          <w:rFonts w:ascii="Sofia Pro Regular" w:hAnsi="Sofia Pro Regular"/>
        </w:rPr>
        <w:t>G</w:t>
      </w:r>
      <w:r w:rsidRPr="003A5E23">
        <w:rPr>
          <w:rFonts w:ascii="Sofia Pro Regular" w:hAnsi="Sofia Pro Regular"/>
        </w:rPr>
        <w:t>ib deiner Datei den Namen „</w:t>
      </w:r>
      <w:proofErr w:type="spellStart"/>
      <w:r w:rsidR="001E6EDB" w:rsidRPr="003A5E23">
        <w:rPr>
          <w:rFonts w:ascii="Sofia Pro Regular" w:hAnsi="Sofia Pro Regular"/>
        </w:rPr>
        <w:t>Schlüsselanhänger</w:t>
      </w:r>
      <w:r w:rsidRPr="003A5E23">
        <w:rPr>
          <w:rFonts w:ascii="Sofia Pro Regular" w:hAnsi="Sofia Pro Regular"/>
        </w:rPr>
        <w:t>_</w:t>
      </w:r>
      <w:r w:rsidR="00630E24" w:rsidRPr="003A5E23">
        <w:rPr>
          <w:rFonts w:ascii="Sofia Pro Regular" w:hAnsi="Sofia Pro Regular"/>
        </w:rPr>
        <w:t>Vorname</w:t>
      </w:r>
      <w:proofErr w:type="spellEnd"/>
      <w:r w:rsidR="007A1A6D" w:rsidRPr="003A5E23">
        <w:rPr>
          <w:rFonts w:ascii="Sofia Pro Regular" w:hAnsi="Sofia Pro Regular"/>
        </w:rPr>
        <w:t xml:space="preserve">“ </w:t>
      </w:r>
      <w:r w:rsidRPr="003A5E23">
        <w:rPr>
          <w:rFonts w:ascii="Sofia Pro Regular" w:hAnsi="Sofia Pro Regular"/>
        </w:rPr>
        <w:t xml:space="preserve">und speichere </w:t>
      </w:r>
      <w:r w:rsidR="001E53F0">
        <w:rPr>
          <w:rFonts w:ascii="Sofia Pro Regular" w:hAnsi="Sofia Pro Regular"/>
        </w:rPr>
        <w:t>s</w:t>
      </w:r>
      <w:r w:rsidRPr="003A5E23">
        <w:rPr>
          <w:rFonts w:ascii="Sofia Pro Regular" w:hAnsi="Sofia Pro Regular"/>
        </w:rPr>
        <w:t xml:space="preserve">ie im </w:t>
      </w:r>
      <w:r w:rsidR="001130B1" w:rsidRPr="003A5E23">
        <w:rPr>
          <w:rFonts w:ascii="Sofia Pro Regular" w:hAnsi="Sofia Pro Regular"/>
        </w:rPr>
        <w:t xml:space="preserve">Ordner </w:t>
      </w:r>
      <w:r w:rsidR="008D74D9" w:rsidRPr="003A5E23">
        <w:rPr>
          <w:rFonts w:ascii="Sofia Pro Regular" w:hAnsi="Sofia Pro Regular"/>
        </w:rPr>
        <w:t>_PROJEKTE</w:t>
      </w:r>
      <w:r w:rsidR="007A1A6D" w:rsidRPr="003A5E23">
        <w:rPr>
          <w:rFonts w:ascii="Sofia Pro Regular" w:hAnsi="Sofia Pro Regular"/>
        </w:rPr>
        <w:t>\Lasercutter</w:t>
      </w:r>
      <w:r w:rsidR="00853F90">
        <w:rPr>
          <w:rFonts w:ascii="Sofia Pro Regular" w:hAnsi="Sofia Pro Regular"/>
        </w:rPr>
        <w:t xml:space="preserve"> auf dem Desktop</w:t>
      </w:r>
      <w:r w:rsidR="007A1A6D" w:rsidRPr="003A5E23">
        <w:rPr>
          <w:rFonts w:ascii="Sofia Pro Regular" w:hAnsi="Sofia Pro Regular"/>
        </w:rPr>
        <w:t>.</w:t>
      </w:r>
    </w:p>
    <w:sectPr w:rsidR="00D659F4" w:rsidRPr="00853F90" w:rsidSect="008216AE">
      <w:footerReference w:type="default" r:id="rId28"/>
      <w:headerReference w:type="first" r:id="rId29"/>
      <w:footerReference w:type="first" r:id="rId3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296" w:rsidRDefault="006D6296" w:rsidP="003B5E94">
      <w:pPr>
        <w:spacing w:after="0" w:line="240" w:lineRule="auto"/>
      </w:pPr>
      <w:r>
        <w:separator/>
      </w:r>
    </w:p>
  </w:endnote>
  <w:endnote w:type="continuationSeparator" w:id="0">
    <w:p w:rsidR="006D6296" w:rsidRDefault="006D6296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ofia Pro Black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6D6296" w:rsidRPr="008216AE" w:rsidRDefault="00356FD8" w:rsidP="008216AE">
        <w:pPr>
          <w:pStyle w:val="Fuzeile"/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19FA57FD" wp14:editId="340E3E88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feld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56FD8" w:rsidRPr="00356FD8" w:rsidRDefault="00356FD8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9FA57FD"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6" type="#_x0000_t202" style="position:absolute;margin-left:26.1pt;margin-top:10.65pt;width:40.05pt;height:2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" stroked="f">
                  <v:textbox>
                    <w:txbxContent>
                      <w:p w:rsidR="00356FD8" w:rsidRPr="00356FD8" w:rsidRDefault="00356FD8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V3.1</w:t>
        </w:r>
        <w:r w:rsidR="008216AE">
          <w:tab/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3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6D6296" w:rsidRPr="008216AE" w:rsidRDefault="008216AE" w:rsidP="008216AE">
        <w:pPr>
          <w:pStyle w:val="Fuzeile"/>
        </w:pPr>
        <w:r w:rsidRP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V3.0</w:t>
        </w:r>
        <w:r>
          <w:tab/>
        </w:r>
        <w:r>
          <w:tab/>
        </w:r>
        <w:r w:rsidR="006D6296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6D6296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6D6296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Pr="008216AE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6D6296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5F66F6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3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296" w:rsidRDefault="006D6296" w:rsidP="003B5E94">
      <w:pPr>
        <w:spacing w:after="0" w:line="240" w:lineRule="auto"/>
      </w:pPr>
      <w:r>
        <w:separator/>
      </w:r>
    </w:p>
  </w:footnote>
  <w:footnote w:type="continuationSeparator" w:id="0">
    <w:p w:rsidR="006D6296" w:rsidRDefault="006D6296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/>
  <w:defaultTabStop w:val="708"/>
  <w:hyphenationZone w:val="425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988"/>
    <w:rsid w:val="0007585F"/>
    <w:rsid w:val="00080B41"/>
    <w:rsid w:val="000944F6"/>
    <w:rsid w:val="000A17B4"/>
    <w:rsid w:val="000B7850"/>
    <w:rsid w:val="000C7F8B"/>
    <w:rsid w:val="000D0AA2"/>
    <w:rsid w:val="000D4870"/>
    <w:rsid w:val="00111A99"/>
    <w:rsid w:val="001130B1"/>
    <w:rsid w:val="00165E89"/>
    <w:rsid w:val="001709E3"/>
    <w:rsid w:val="001A061D"/>
    <w:rsid w:val="001A2607"/>
    <w:rsid w:val="001B16D5"/>
    <w:rsid w:val="001C0334"/>
    <w:rsid w:val="001E53F0"/>
    <w:rsid w:val="001E6EDB"/>
    <w:rsid w:val="00212FE3"/>
    <w:rsid w:val="0023377F"/>
    <w:rsid w:val="002442E1"/>
    <w:rsid w:val="00256937"/>
    <w:rsid w:val="002730F8"/>
    <w:rsid w:val="002B4BE1"/>
    <w:rsid w:val="002C6B84"/>
    <w:rsid w:val="002E39C2"/>
    <w:rsid w:val="003004A7"/>
    <w:rsid w:val="00347A91"/>
    <w:rsid w:val="00356FD8"/>
    <w:rsid w:val="00393E3C"/>
    <w:rsid w:val="003A5E23"/>
    <w:rsid w:val="003B5E94"/>
    <w:rsid w:val="003F2670"/>
    <w:rsid w:val="004236F0"/>
    <w:rsid w:val="00434162"/>
    <w:rsid w:val="004376D3"/>
    <w:rsid w:val="00485A5C"/>
    <w:rsid w:val="00492BA0"/>
    <w:rsid w:val="004B261C"/>
    <w:rsid w:val="004C2C17"/>
    <w:rsid w:val="004F0046"/>
    <w:rsid w:val="00515116"/>
    <w:rsid w:val="00531FB7"/>
    <w:rsid w:val="00540ED7"/>
    <w:rsid w:val="005932C9"/>
    <w:rsid w:val="00596C20"/>
    <w:rsid w:val="005E7535"/>
    <w:rsid w:val="005F66F6"/>
    <w:rsid w:val="006112E0"/>
    <w:rsid w:val="00630039"/>
    <w:rsid w:val="00630E24"/>
    <w:rsid w:val="00640234"/>
    <w:rsid w:val="00655872"/>
    <w:rsid w:val="00662CDA"/>
    <w:rsid w:val="00675647"/>
    <w:rsid w:val="00686F8A"/>
    <w:rsid w:val="006D17CA"/>
    <w:rsid w:val="006D6296"/>
    <w:rsid w:val="0070026A"/>
    <w:rsid w:val="00747F92"/>
    <w:rsid w:val="007A1A6D"/>
    <w:rsid w:val="007A579A"/>
    <w:rsid w:val="007B0118"/>
    <w:rsid w:val="007B5AED"/>
    <w:rsid w:val="007F5BBA"/>
    <w:rsid w:val="008216AE"/>
    <w:rsid w:val="00853F90"/>
    <w:rsid w:val="00857B0E"/>
    <w:rsid w:val="00870D4B"/>
    <w:rsid w:val="00872A97"/>
    <w:rsid w:val="00880910"/>
    <w:rsid w:val="008831C5"/>
    <w:rsid w:val="008C08AE"/>
    <w:rsid w:val="008D09E9"/>
    <w:rsid w:val="008D74D9"/>
    <w:rsid w:val="00912028"/>
    <w:rsid w:val="00936987"/>
    <w:rsid w:val="00951A97"/>
    <w:rsid w:val="009B177F"/>
    <w:rsid w:val="009C3456"/>
    <w:rsid w:val="009D3BB6"/>
    <w:rsid w:val="009F6D45"/>
    <w:rsid w:val="00A1437E"/>
    <w:rsid w:val="00A35CD7"/>
    <w:rsid w:val="00A53EEC"/>
    <w:rsid w:val="00A95076"/>
    <w:rsid w:val="00AA6C73"/>
    <w:rsid w:val="00AC1BDA"/>
    <w:rsid w:val="00AD75A2"/>
    <w:rsid w:val="00AE0B6F"/>
    <w:rsid w:val="00AE184F"/>
    <w:rsid w:val="00AF61C0"/>
    <w:rsid w:val="00AF78B8"/>
    <w:rsid w:val="00B243F5"/>
    <w:rsid w:val="00B36126"/>
    <w:rsid w:val="00B54D08"/>
    <w:rsid w:val="00B712E7"/>
    <w:rsid w:val="00B84C14"/>
    <w:rsid w:val="00BE0D73"/>
    <w:rsid w:val="00BE1988"/>
    <w:rsid w:val="00BE31CA"/>
    <w:rsid w:val="00BE344E"/>
    <w:rsid w:val="00BF48D8"/>
    <w:rsid w:val="00C156B0"/>
    <w:rsid w:val="00C477F0"/>
    <w:rsid w:val="00C52FE4"/>
    <w:rsid w:val="00C7582A"/>
    <w:rsid w:val="00C90A98"/>
    <w:rsid w:val="00CA1937"/>
    <w:rsid w:val="00CF4AFC"/>
    <w:rsid w:val="00CF5148"/>
    <w:rsid w:val="00D564D7"/>
    <w:rsid w:val="00D659F4"/>
    <w:rsid w:val="00D84406"/>
    <w:rsid w:val="00D9040E"/>
    <w:rsid w:val="00D93CEE"/>
    <w:rsid w:val="00DA41F8"/>
    <w:rsid w:val="00DB3051"/>
    <w:rsid w:val="00DF2329"/>
    <w:rsid w:val="00E12BA5"/>
    <w:rsid w:val="00E43611"/>
    <w:rsid w:val="00E45DA3"/>
    <w:rsid w:val="00E5440C"/>
    <w:rsid w:val="00E9538A"/>
    <w:rsid w:val="00EB5793"/>
    <w:rsid w:val="00EC0E1B"/>
    <w:rsid w:val="00EC5A1F"/>
    <w:rsid w:val="00EC5E2D"/>
    <w:rsid w:val="00ED732C"/>
    <w:rsid w:val="00F25648"/>
    <w:rsid w:val="00F32CDC"/>
    <w:rsid w:val="00F668A3"/>
    <w:rsid w:val="00F678CF"/>
    <w:rsid w:val="00F93D40"/>
    <w:rsid w:val="00FB10AB"/>
    <w:rsid w:val="00FB2C79"/>
    <w:rsid w:val="00FC2B6B"/>
    <w:rsid w:val="00FD3037"/>
    <w:rsid w:val="00FD7C27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ustomXml" Target="../customXml/item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Relationship Id="rId35" Type="http://schemas.openxmlformats.org/officeDocument/2006/relationships/customXml" Target="../customXml/item3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microsoft.com/office/2007/relationships/hdphoto" Target="media/hdphoto1.wdp"/><Relationship Id="rId1" Type="http://schemas.openxmlformats.org/officeDocument/2006/relationships/image" Target="media/image22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031D31AD-32F4-4107-BCC6-73CAACD8E2E2}"/>
</file>

<file path=customXml/itemProps2.xml><?xml version="1.0" encoding="utf-8"?>
<ds:datastoreItem xmlns:ds="http://schemas.openxmlformats.org/officeDocument/2006/customXml" ds:itemID="{839BD5A8-920B-4E90-9A01-BBEB361AFC48}"/>
</file>

<file path=customXml/itemProps3.xml><?xml version="1.0" encoding="utf-8"?>
<ds:datastoreItem xmlns:ds="http://schemas.openxmlformats.org/officeDocument/2006/customXml" ds:itemID="{1D947BB3-69CA-4C0D-84DC-A452CE3F9BB3}"/>
</file>

<file path=docProps/app.xml><?xml version="1.0" encoding="utf-8"?>
<Properties xmlns="http://schemas.openxmlformats.org/officeDocument/2006/extended-properties" xmlns:vt="http://schemas.openxmlformats.org/officeDocument/2006/docPropsVTypes">
  <Template>3CEB102A</Template>
  <TotalTime>0</TotalTime>
  <Pages>3</Pages>
  <Words>682</Words>
  <Characters>4297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4970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Willi Fabienke</cp:lastModifiedBy>
  <cp:revision>3</cp:revision>
  <cp:lastPrinted>2019-05-14T15:27:00Z</cp:lastPrinted>
  <dcterms:created xsi:type="dcterms:W3CDTF">2020-06-11T13:25:00Z</dcterms:created>
  <dcterms:modified xsi:type="dcterms:W3CDTF">2020-06-11T13:29:00Z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